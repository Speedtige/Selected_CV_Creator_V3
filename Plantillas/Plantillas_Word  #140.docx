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95" w:type="pct"/>
        <w:tblInd w:w="-276" w:type="dxa"/>
        <w:tblLayout w:type="fixed"/>
        <w:tblLook w:val="0600" w:firstRow="0" w:lastRow="0" w:firstColumn="0" w:lastColumn="0" w:noHBand="1" w:noVBand="1"/>
      </w:tblPr>
      <w:tblGrid>
        <w:gridCol w:w="10516"/>
      </w:tblGrid>
      <w:tr w:rsidR="00AE3014" w14:paraId="1B7D1148" w14:textId="77777777" w:rsidTr="00A918DA">
        <w:trPr>
          <w:trHeight w:val="469"/>
        </w:trPr>
        <w:tc>
          <w:tcPr>
            <w:tcW w:w="10516" w:type="dxa"/>
          </w:tcPr>
          <w:p w14:paraId="260B5308" w14:textId="55DBFFFF" w:rsidR="00793CBE" w:rsidRPr="003740A3" w:rsidRDefault="000660A6" w:rsidP="003740A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F8CDEC" wp14:editId="7EE88B00">
                      <wp:simplePos x="0" y="0"/>
                      <wp:positionH relativeFrom="column">
                        <wp:posOffset>4747895</wp:posOffset>
                      </wp:positionH>
                      <wp:positionV relativeFrom="paragraph">
                        <wp:posOffset>90643</wp:posOffset>
                      </wp:positionV>
                      <wp:extent cx="1562100" cy="1403350"/>
                      <wp:effectExtent l="0" t="0" r="19050" b="25400"/>
                      <wp:wrapNone/>
                      <wp:docPr id="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14033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B19DA2" id="Elipse 1" o:spid="_x0000_s1026" style="position:absolute;margin-left:373.85pt;margin-top:7.15pt;width:123pt;height:1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2wBDAAIBAQIBAQICAgICAgIC&#10;AwUDAwMDAwYEBAMFBwYHBwcGBwcICQsJCAgKCAcHCg0KCgsMDAwMBwkODw0MDgsMDAz/2wBDAQIC&#10;AgMDAwYDAwYMCAcIDAwMDAwMDAwMDAwMDAwMDAwMDAwMDAwMDAwMDAwMDAwMDAwMDAwMDAwMDAwM&#10;DAwMDAz/wAARCAIFAi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" strokecolor="#202f69 [1604]" strokeweight="1pt">
                      <v:fill r:id="rId12" o:title="" recolor="t" rotate="t" type="frame"/>
                      <v:stroke joinstyle="miter"/>
                    </v:oval>
                  </w:pict>
                </mc:Fallback>
              </mc:AlternateContent>
            </w:r>
          </w:p>
        </w:tc>
      </w:tr>
      <w:tr w:rsidR="003740A3" w:rsidRPr="000660A6" w14:paraId="5D59590E" w14:textId="77777777" w:rsidTr="00A918DA">
        <w:trPr>
          <w:trHeight w:val="1674"/>
        </w:trPr>
        <w:tc>
          <w:tcPr>
            <w:tcW w:w="10516" w:type="dxa"/>
            <w:vAlign w:val="center"/>
          </w:tcPr>
          <w:p w14:paraId="280CB38D" w14:textId="29FAFF59" w:rsidR="003740A3" w:rsidRDefault="000660A6" w:rsidP="003740A3">
            <w:pPr>
              <w:pStyle w:val="Ttulo"/>
            </w:pPr>
            <w:r>
              <w:t>Cristina Brown                                              Fotógrafa</w:t>
            </w:r>
          </w:p>
          <w:p w14:paraId="5D3A2314" w14:textId="3FDBCC72" w:rsidR="003740A3" w:rsidRPr="00276ACA" w:rsidRDefault="000660A6" w:rsidP="003740A3">
            <w:pPr>
              <w:pStyle w:val="Informacin"/>
            </w:pPr>
            <w:r w:rsidRPr="009D0878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3559F17B" wp14:editId="5691CE7A">
                      <wp:extent cx="118872" cy="118872"/>
                      <wp:effectExtent l="0" t="0" r="0" b="0"/>
                      <wp:docPr id="54" name="Icono de dirección" descr="Icono de direcció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44C626" id="Icono de dirección" o:spid="_x0000_s1026" alt="Icono de direcció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4e67c8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3740A3" w:rsidRPr="000660A6">
              <w:rPr>
                <w:rStyle w:val="Textoennegrita"/>
                <w:b w:val="0"/>
                <w:lang w:bidi="es-ES"/>
              </w:rPr>
              <w:t xml:space="preserve">  </w:t>
            </w:r>
            <w:r w:rsidRPr="000660A6">
              <w:t>Madrid</w:t>
            </w:r>
            <w:r w:rsidR="003740A3" w:rsidRPr="000660A6">
              <w:rPr>
                <w:rStyle w:val="Textoennegrita"/>
                <w:b w:val="0"/>
                <w:lang w:bidi="es-ES"/>
              </w:rPr>
              <w:t xml:space="preserve">  </w:t>
            </w:r>
            <w:r w:rsidR="00276ACA">
              <w:rPr>
                <w:rStyle w:val="Textoennegrita"/>
                <w:b w:val="0"/>
                <w:lang w:bidi="es-ES"/>
              </w:rPr>
              <w:t xml:space="preserve">  </w:t>
            </w:r>
            <w:r w:rsidRPr="000660A6">
              <w:rPr>
                <w:rStyle w:val="Textoennegrita"/>
                <w:b w:val="0"/>
                <w:lang w:bidi="es-ES"/>
              </w:rPr>
              <w:t xml:space="preserve"> </w:t>
            </w:r>
            <w:r w:rsidRPr="009D0878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583E984" wp14:editId="60A27672">
                      <wp:extent cx="109728" cy="109728"/>
                      <wp:effectExtent l="0" t="0" r="5080" b="5080"/>
                      <wp:docPr id="55" name="Icono de teléfono" descr="Icono de teléfon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9F3B81" id="Icono de teléfono" o:spid="_x0000_s1026" alt="Icono de teléfono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e67c8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0660A6">
              <w:t xml:space="preserve"> </w:t>
            </w:r>
            <w:r w:rsidR="00276ACA">
              <w:t xml:space="preserve">  </w:t>
            </w:r>
            <w:r w:rsidRPr="000660A6">
              <w:t xml:space="preserve">(34) 600 00 00    </w:t>
            </w:r>
            <w:r w:rsidR="003740A3" w:rsidRPr="000660A6">
              <w:rPr>
                <w:rStyle w:val="Textoennegrita"/>
                <w:b w:val="0"/>
                <w:lang w:bidi="es-ES"/>
              </w:rPr>
              <w:t xml:space="preserve">  </w:t>
            </w: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3629A9C4" wp14:editId="77629652">
                      <wp:extent cx="137160" cy="91440"/>
                      <wp:effectExtent l="0" t="0" r="0" b="3810"/>
                      <wp:docPr id="56" name="Forma libre 5" descr="Icono de correo electrónic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6EB780A" id="Forma libre 5" o:spid="_x0000_s1026" alt="Icono de correo electrónico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" path="m108,21r,l60,58,12,21v-1,-1,-1,-2,,-3c13,16,14,16,16,17l60,51,104,17v1,-1,3,-1,4,1c109,19,109,20,108,21r,xm114,r,l6,c3,,,3,,6l,74v,3,3,6,6,6l114,80v3,,6,-3,6,-6l120,6c120,3,117,,114,xe" fillcolor="#4e67c8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  <w:r w:rsidR="003740A3" w:rsidRPr="000660A6">
              <w:rPr>
                <w:rStyle w:val="Textoennegrita"/>
                <w:b w:val="0"/>
                <w:lang w:bidi="es-ES"/>
              </w:rPr>
              <w:t xml:space="preserve">  </w:t>
            </w:r>
            <w:hyperlink r:id="rId13" w:history="1">
              <w:r w:rsidRPr="00276ACA">
                <w:rPr>
                  <w:rStyle w:val="Hipervnculo"/>
                  <w:color w:val="FFFFFF" w:themeColor="background1"/>
                </w:rPr>
                <w:t>cristinab@email.com</w:t>
              </w:r>
            </w:hyperlink>
          </w:p>
          <w:p w14:paraId="0A50EB23" w14:textId="797CF600" w:rsidR="000660A6" w:rsidRPr="000660A6" w:rsidRDefault="000660A6" w:rsidP="003740A3">
            <w:pPr>
              <w:pStyle w:val="Informacin"/>
              <w:rPr>
                <w:lang w:val="en-GB"/>
              </w:rPr>
            </w:pPr>
            <w:r w:rsidRPr="009D0878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BCC6287" wp14:editId="3AEC9BA0">
                      <wp:extent cx="109728" cy="109728"/>
                      <wp:effectExtent l="0" t="0" r="5080" b="5080"/>
                      <wp:docPr id="57" name="Icono de LinkedIn" descr="Icono de LinkedI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650552C" id="Icono de LinkedIn" o:spid="_x0000_s1026" alt="Icono de LinkedI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e67c8 [3204]" stroked="f" strokeweight="0">
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BE1973">
              <w:rPr>
                <w:szCs w:val="20"/>
                <w:lang w:val="en-GB"/>
              </w:rPr>
              <w:t xml:space="preserve"> </w:t>
            </w:r>
            <w:r>
              <w:rPr>
                <w:szCs w:val="20"/>
                <w:lang w:val="en-GB"/>
              </w:rPr>
              <w:t xml:space="preserve">   </w:t>
            </w:r>
            <w:r w:rsidRPr="00BE1973">
              <w:rPr>
                <w:szCs w:val="20"/>
                <w:lang w:val="en-GB"/>
              </w:rPr>
              <w:t>Linkedin</w:t>
            </w:r>
          </w:p>
        </w:tc>
      </w:tr>
      <w:tr w:rsidR="003740A3" w:rsidRPr="000660A6" w14:paraId="5556E7DD" w14:textId="77777777" w:rsidTr="00A918DA">
        <w:trPr>
          <w:trHeight w:val="1594"/>
        </w:trPr>
        <w:tc>
          <w:tcPr>
            <w:tcW w:w="10516" w:type="dxa"/>
          </w:tcPr>
          <w:p w14:paraId="47BA68E5" w14:textId="77777777" w:rsidR="003740A3" w:rsidRPr="000660A6" w:rsidRDefault="003740A3" w:rsidP="003740A3">
            <w:pPr>
              <w:rPr>
                <w:lang w:val="en-GB"/>
              </w:rPr>
            </w:pPr>
          </w:p>
        </w:tc>
      </w:tr>
      <w:tr w:rsidR="003740A3" w14:paraId="32EB8C8C" w14:textId="77777777" w:rsidTr="00A918DA">
        <w:trPr>
          <w:trHeight w:val="1276"/>
        </w:trPr>
        <w:tc>
          <w:tcPr>
            <w:tcW w:w="10516" w:type="dxa"/>
            <w:vAlign w:val="bottom"/>
          </w:tcPr>
          <w:p w14:paraId="0209FEDA" w14:textId="1D4F7EF5" w:rsidR="003740A3" w:rsidRDefault="003740A3" w:rsidP="003740A3">
            <w:pPr>
              <w:pStyle w:val="Ttulo1"/>
            </w:pPr>
            <w:r w:rsidRPr="0087298D">
              <w:rPr>
                <w:rStyle w:val="Tringulo"/>
                <w:lang w:bidi="es-ES"/>
              </w:rPr>
              <w:t xml:space="preserve">▼ </w:t>
            </w:r>
            <w:r w:rsidR="00276ACA">
              <w:rPr>
                <w:lang w:bidi="es-ES"/>
              </w:rPr>
              <w:t>Perfil Profesional</w:t>
            </w:r>
          </w:p>
          <w:sdt>
            <w:sdtPr>
              <w:id w:val="-1770999765"/>
              <w:placeholder>
                <w:docPart w:val="A9F1CF9496824829B8F82D75D04CB3D9"/>
              </w:placeholder>
              <w:temporary/>
              <w:showingPlcHdr/>
              <w15:appearance w15:val="hidden"/>
            </w:sdtPr>
            <w:sdtContent>
              <w:p w14:paraId="5482A472" w14:textId="77777777" w:rsidR="003740A3" w:rsidRPr="00B50479" w:rsidRDefault="003740A3" w:rsidP="003740A3">
                <w:r w:rsidRPr="00BA641B">
                  <w:rPr>
                    <w:sz w:val="22"/>
                    <w:szCs w:val="22"/>
                    <w:lang w:bidi="es-ES"/>
                  </w:rPr>
                  <w:t>[Reemplace esta frase por su objetivo laboral. Para reemplazar un texto de sugerencia por el suyo, seleccione una línea de texto y comience a escribir. Para obtener mejores resultados al seleccionar texto para copiar o reemplazar, no incluya ningún espacio a la derecha de los caracteres de la selección.</w:t>
                </w:r>
                <w:r w:rsidR="004E27C7" w:rsidRPr="00BA641B">
                  <w:rPr>
                    <w:sz w:val="22"/>
                    <w:szCs w:val="22"/>
                  </w:rPr>
                  <w:t>]</w:t>
                </w:r>
              </w:p>
            </w:sdtContent>
          </w:sdt>
        </w:tc>
      </w:tr>
      <w:tr w:rsidR="003740A3" w14:paraId="0478822C" w14:textId="77777777" w:rsidTr="00A918DA">
        <w:trPr>
          <w:trHeight w:val="498"/>
        </w:trPr>
        <w:tc>
          <w:tcPr>
            <w:tcW w:w="10516" w:type="dxa"/>
          </w:tcPr>
          <w:p w14:paraId="117BAD41" w14:textId="77777777" w:rsidR="003740A3" w:rsidRDefault="003740A3" w:rsidP="003740A3">
            <w:pPr>
              <w:pStyle w:val="Ttulo1"/>
            </w:pPr>
            <w:r w:rsidRPr="0087298D">
              <w:rPr>
                <w:rStyle w:val="Tringulo"/>
                <w:lang w:bidi="es-ES"/>
              </w:rPr>
              <w:t xml:space="preserve">▼ </w:t>
            </w:r>
            <w:r>
              <w:rPr>
                <w:lang w:bidi="es-ES"/>
              </w:rPr>
              <w:t>Experiencia laboral</w:t>
            </w:r>
          </w:p>
          <w:p w14:paraId="50B25AA6" w14:textId="77777777" w:rsidR="003740A3" w:rsidRDefault="00000000" w:rsidP="003740A3">
            <w:pPr>
              <w:pStyle w:val="Fechas"/>
            </w:pPr>
            <w:sdt>
              <w:sdtPr>
                <w:id w:val="201059472"/>
                <w:placeholder>
                  <w:docPart w:val="A55AB3414CE844678F4D241CE3318892"/>
                </w:placeholder>
                <w:temporary/>
                <w:showingPlcHdr/>
                <w15:appearance w15:val="hidden"/>
              </w:sdtPr>
              <w:sdtContent>
                <w:r w:rsidR="003740A3" w:rsidRPr="00415A4A">
                  <w:rPr>
                    <w:lang w:bidi="es-ES"/>
                  </w:rPr>
                  <w:t>[Fecha de inicio]</w:t>
                </w:r>
              </w:sdtContent>
            </w:sdt>
            <w:r w:rsidR="003740A3">
              <w:rPr>
                <w:lang w:bidi="es-ES"/>
              </w:rPr>
              <w:t>-</w:t>
            </w:r>
            <w:sdt>
              <w:sdtPr>
                <w:id w:val="-1419934752"/>
                <w:placeholder>
                  <w:docPart w:val="82C82CA4DA2B40068B5097DB432A6BBD"/>
                </w:placeholder>
                <w:temporary/>
                <w:showingPlcHdr/>
                <w15:appearance w15:val="hidden"/>
              </w:sdtPr>
              <w:sdtContent>
                <w:r w:rsidR="003740A3" w:rsidRPr="00415A4A">
                  <w:rPr>
                    <w:lang w:bidi="es-ES"/>
                  </w:rPr>
                  <w:t>[Fecha de finalización]</w:t>
                </w:r>
              </w:sdtContent>
            </w:sdt>
          </w:p>
          <w:p w14:paraId="654C6972" w14:textId="77777777" w:rsidR="003740A3" w:rsidRDefault="00000000" w:rsidP="003740A3">
            <w:pPr>
              <w:pStyle w:val="Experiencia"/>
            </w:pPr>
            <w:sdt>
              <w:sdtPr>
                <w:id w:val="-1167319978"/>
                <w:placeholder>
                  <w:docPart w:val="1DD0B3F840224FAB80CACF65AE65F671"/>
                </w:placeholder>
                <w:temporary/>
                <w:showingPlcHdr/>
                <w15:appearance w15:val="hidden"/>
              </w:sdtPr>
              <w:sdtEndPr>
                <w:rPr>
                  <w:rStyle w:val="Textoennegrita"/>
                  <w:b w:val="0"/>
                  <w:bCs/>
                  <w:color w:val="99C9EC" w:themeColor="background2"/>
                </w:rPr>
              </w:sdtEndPr>
              <w:sdtContent>
                <w:r w:rsidR="003740A3" w:rsidRPr="00415A4A">
                  <w:rPr>
                    <w:lang w:bidi="es-ES"/>
                  </w:rPr>
                  <w:t>[Cargo]</w:t>
                </w:r>
              </w:sdtContent>
            </w:sdt>
            <w:r w:rsidR="003740A3" w:rsidRPr="002A17F8">
              <w:rPr>
                <w:rStyle w:val="Textoennegrita"/>
                <w:lang w:bidi="es-ES"/>
              </w:rPr>
              <w:t xml:space="preserve">• </w:t>
            </w:r>
            <w:sdt>
              <w:sdtPr>
                <w:id w:val="2029511879"/>
                <w:placeholder>
                  <w:docPart w:val="0C3A9E946A4749ABAEEAFAA34732B996"/>
                </w:placeholder>
                <w:temporary/>
                <w:showingPlcHdr/>
                <w15:appearance w15:val="hidden"/>
              </w:sdtPr>
              <w:sdtContent>
                <w:r w:rsidR="003740A3" w:rsidRPr="00415A4A">
                  <w:rPr>
                    <w:lang w:bidi="es-ES"/>
                  </w:rPr>
                  <w:t>[Puesto]</w:t>
                </w:r>
              </w:sdtContent>
            </w:sdt>
            <w:r w:rsidR="003740A3" w:rsidRPr="002A17F8">
              <w:rPr>
                <w:rStyle w:val="Textoennegrita"/>
                <w:lang w:bidi="es-ES"/>
              </w:rPr>
              <w:t xml:space="preserve"> • </w:t>
            </w:r>
            <w:sdt>
              <w:sdtPr>
                <w:id w:val="-1315797015"/>
                <w:placeholder>
                  <w:docPart w:val="64EBA67B0C9340ACABC12A6A1B3EFB97"/>
                </w:placeholder>
                <w:temporary/>
                <w:showingPlcHdr/>
                <w15:appearance w15:val="hidden"/>
              </w:sdtPr>
              <w:sdtContent>
                <w:r w:rsidR="003740A3" w:rsidRPr="00415A4A">
                  <w:rPr>
                    <w:lang w:bidi="es-ES"/>
                  </w:rPr>
                  <w:t>[Nombre de la empresa]</w:t>
                </w:r>
              </w:sdtContent>
            </w:sdt>
          </w:p>
          <w:p w14:paraId="3F761DC5" w14:textId="77777777" w:rsidR="003740A3" w:rsidRDefault="00000000" w:rsidP="003740A3">
            <w:pPr>
              <w:pStyle w:val="Fechas"/>
            </w:pPr>
            <w:sdt>
              <w:sdtPr>
                <w:id w:val="1889063361"/>
                <w:placeholder>
                  <w:docPart w:val="5383DF8762424246A62EBBC47AAA3B49"/>
                </w:placeholder>
                <w:temporary/>
                <w:showingPlcHdr/>
                <w15:appearance w15:val="hidden"/>
              </w:sdtPr>
              <w:sdtContent>
                <w:r w:rsidR="003740A3" w:rsidRPr="00415A4A">
                  <w:rPr>
                    <w:lang w:bidi="es-ES"/>
                  </w:rPr>
                  <w:t>[Fecha de inicio]</w:t>
                </w:r>
              </w:sdtContent>
            </w:sdt>
            <w:r w:rsidR="003740A3">
              <w:rPr>
                <w:lang w:bidi="es-ES"/>
              </w:rPr>
              <w:t>-</w:t>
            </w:r>
            <w:sdt>
              <w:sdtPr>
                <w:id w:val="1060751496"/>
                <w:placeholder>
                  <w:docPart w:val="C4B2688037374266B038888DF85501BA"/>
                </w:placeholder>
                <w:temporary/>
                <w:showingPlcHdr/>
                <w15:appearance w15:val="hidden"/>
              </w:sdtPr>
              <w:sdtContent>
                <w:r w:rsidR="003740A3" w:rsidRPr="00415A4A">
                  <w:rPr>
                    <w:lang w:bidi="es-ES"/>
                  </w:rPr>
                  <w:t>[Fecha de finalización]</w:t>
                </w:r>
              </w:sdtContent>
            </w:sdt>
          </w:p>
          <w:p w14:paraId="3160E2DD" w14:textId="77777777" w:rsidR="003740A3" w:rsidRDefault="00000000" w:rsidP="003740A3">
            <w:pPr>
              <w:pStyle w:val="Experiencia"/>
            </w:pPr>
            <w:sdt>
              <w:sdtPr>
                <w:id w:val="2089416168"/>
                <w:placeholder>
                  <w:docPart w:val="328CD9C536EE46DCAA6357400465824E"/>
                </w:placeholder>
                <w:temporary/>
                <w:showingPlcHdr/>
                <w15:appearance w15:val="hidden"/>
              </w:sdtPr>
              <w:sdtEndPr>
                <w:rPr>
                  <w:rStyle w:val="Textoennegrita"/>
                  <w:b w:val="0"/>
                  <w:bCs/>
                  <w:color w:val="99C9EC" w:themeColor="background2"/>
                </w:rPr>
              </w:sdtEndPr>
              <w:sdtContent>
                <w:r w:rsidR="003740A3" w:rsidRPr="00415A4A">
                  <w:rPr>
                    <w:lang w:bidi="es-ES"/>
                  </w:rPr>
                  <w:t>[Cargo]</w:t>
                </w:r>
              </w:sdtContent>
            </w:sdt>
            <w:r w:rsidR="003740A3" w:rsidRPr="002A17F8">
              <w:rPr>
                <w:rStyle w:val="Textoennegrita"/>
                <w:lang w:bidi="es-ES"/>
              </w:rPr>
              <w:t xml:space="preserve">• </w:t>
            </w:r>
            <w:sdt>
              <w:sdtPr>
                <w:id w:val="578792993"/>
                <w:placeholder>
                  <w:docPart w:val="E9BDE8E786CA4A328AF842976C1DB50D"/>
                </w:placeholder>
                <w:temporary/>
                <w:showingPlcHdr/>
                <w15:appearance w15:val="hidden"/>
              </w:sdtPr>
              <w:sdtContent>
                <w:r w:rsidR="003740A3" w:rsidRPr="00415A4A">
                  <w:rPr>
                    <w:lang w:bidi="es-ES"/>
                  </w:rPr>
                  <w:t>[Puesto]</w:t>
                </w:r>
              </w:sdtContent>
            </w:sdt>
            <w:r w:rsidR="003740A3" w:rsidRPr="002A17F8">
              <w:rPr>
                <w:rStyle w:val="Textoennegrita"/>
                <w:lang w:bidi="es-ES"/>
              </w:rPr>
              <w:t xml:space="preserve"> • </w:t>
            </w:r>
            <w:sdt>
              <w:sdtPr>
                <w:id w:val="-1847401369"/>
                <w:placeholder>
                  <w:docPart w:val="EB967A8604DE497991E4F69870218255"/>
                </w:placeholder>
                <w:temporary/>
                <w:showingPlcHdr/>
                <w15:appearance w15:val="hidden"/>
              </w:sdtPr>
              <w:sdtContent>
                <w:r w:rsidR="003740A3" w:rsidRPr="00415A4A">
                  <w:rPr>
                    <w:lang w:bidi="es-ES"/>
                  </w:rPr>
                  <w:t>[Nombre de la empresa]</w:t>
                </w:r>
              </w:sdtContent>
            </w:sdt>
          </w:p>
          <w:p w14:paraId="39E8E5EC" w14:textId="77777777" w:rsidR="00BA641B" w:rsidRDefault="00000000" w:rsidP="00BA641B">
            <w:pPr>
              <w:pStyle w:val="Fechas"/>
            </w:pPr>
            <w:sdt>
              <w:sdtPr>
                <w:id w:val="-848477920"/>
                <w:placeholder>
                  <w:docPart w:val="81071885680A48D4A062C463BF2E194D"/>
                </w:placeholder>
                <w:temporary/>
                <w:showingPlcHdr/>
                <w15:appearance w15:val="hidden"/>
              </w:sdtPr>
              <w:sdtContent>
                <w:r w:rsidR="00BA641B" w:rsidRPr="00415A4A">
                  <w:rPr>
                    <w:lang w:bidi="es-ES"/>
                  </w:rPr>
                  <w:t>[Fecha de inicio]</w:t>
                </w:r>
              </w:sdtContent>
            </w:sdt>
            <w:r w:rsidR="00BA641B">
              <w:rPr>
                <w:lang w:bidi="es-ES"/>
              </w:rPr>
              <w:t>-</w:t>
            </w:r>
            <w:sdt>
              <w:sdtPr>
                <w:id w:val="-1252506306"/>
                <w:placeholder>
                  <w:docPart w:val="92B01A929EAD46F49FC427FC27A1E21C"/>
                </w:placeholder>
                <w:temporary/>
                <w:showingPlcHdr/>
                <w15:appearance w15:val="hidden"/>
              </w:sdtPr>
              <w:sdtContent>
                <w:r w:rsidR="00BA641B" w:rsidRPr="00415A4A">
                  <w:rPr>
                    <w:lang w:bidi="es-ES"/>
                  </w:rPr>
                  <w:t>[Fecha de finalización]</w:t>
                </w:r>
              </w:sdtContent>
            </w:sdt>
          </w:p>
          <w:p w14:paraId="36C954F1" w14:textId="77777777" w:rsidR="00BA641B" w:rsidRDefault="00000000" w:rsidP="00BA641B">
            <w:pPr>
              <w:pStyle w:val="Experiencia"/>
            </w:pPr>
            <w:sdt>
              <w:sdtPr>
                <w:id w:val="-1462188416"/>
                <w:placeholder>
                  <w:docPart w:val="400279DC25314D558A0A41A311B3BD82"/>
                </w:placeholder>
                <w:temporary/>
                <w:showingPlcHdr/>
                <w15:appearance w15:val="hidden"/>
              </w:sdtPr>
              <w:sdtEndPr>
                <w:rPr>
                  <w:rStyle w:val="Textoennegrita"/>
                  <w:b w:val="0"/>
                  <w:bCs/>
                  <w:color w:val="99C9EC" w:themeColor="background2"/>
                </w:rPr>
              </w:sdtEndPr>
              <w:sdtContent>
                <w:r w:rsidR="00BA641B" w:rsidRPr="00415A4A">
                  <w:rPr>
                    <w:lang w:bidi="es-ES"/>
                  </w:rPr>
                  <w:t>[Cargo]</w:t>
                </w:r>
              </w:sdtContent>
            </w:sdt>
            <w:r w:rsidR="00BA641B" w:rsidRPr="002A17F8">
              <w:rPr>
                <w:rStyle w:val="Textoennegrita"/>
                <w:lang w:bidi="es-ES"/>
              </w:rPr>
              <w:t xml:space="preserve">• </w:t>
            </w:r>
            <w:sdt>
              <w:sdtPr>
                <w:id w:val="-1768142880"/>
                <w:placeholder>
                  <w:docPart w:val="CBBF7F4D001C49EE989D267324C4243C"/>
                </w:placeholder>
                <w:temporary/>
                <w:showingPlcHdr/>
                <w15:appearance w15:val="hidden"/>
              </w:sdtPr>
              <w:sdtContent>
                <w:r w:rsidR="00BA641B" w:rsidRPr="00415A4A">
                  <w:rPr>
                    <w:lang w:bidi="es-ES"/>
                  </w:rPr>
                  <w:t>[Puesto]</w:t>
                </w:r>
              </w:sdtContent>
            </w:sdt>
            <w:r w:rsidR="00BA641B" w:rsidRPr="002A17F8">
              <w:rPr>
                <w:rStyle w:val="Textoennegrita"/>
                <w:lang w:bidi="es-ES"/>
              </w:rPr>
              <w:t xml:space="preserve"> • </w:t>
            </w:r>
            <w:sdt>
              <w:sdtPr>
                <w:id w:val="-1452551456"/>
                <w:placeholder>
                  <w:docPart w:val="D7EBE910CDDF47168D173F3F833D00D8"/>
                </w:placeholder>
                <w:temporary/>
                <w:showingPlcHdr/>
                <w15:appearance w15:val="hidden"/>
              </w:sdtPr>
              <w:sdtContent>
                <w:r w:rsidR="00BA641B" w:rsidRPr="00415A4A">
                  <w:rPr>
                    <w:lang w:bidi="es-ES"/>
                  </w:rPr>
                  <w:t>[Nombre de la empresa]</w:t>
                </w:r>
              </w:sdtContent>
            </w:sdt>
          </w:p>
          <w:sdt>
            <w:sdtPr>
              <w:id w:val="-770157231"/>
              <w:placeholder>
                <w:docPart w:val="33C55F97F42E48F5BE82A79FC9F06EE3"/>
              </w:placeholder>
              <w:temporary/>
              <w:showingPlcHdr/>
              <w15:appearance w15:val="hidden"/>
            </w:sdtPr>
            <w:sdtContent>
              <w:p w14:paraId="01F101AB" w14:textId="77777777" w:rsidR="003740A3" w:rsidRDefault="00BA641B" w:rsidP="00BA641B">
                <w:r w:rsidRPr="009360EC">
                  <w:rPr>
                    <w:lang w:bidi="es-ES"/>
                  </w:rPr>
                  <w:t>[En este espacio debe escribir un breve resumen de sus responsabilidades principales y sus mayores</w:t>
                </w:r>
                <w:r w:rsidRPr="009360EC">
                  <w:rPr>
                    <w:lang w:bidi="es-ES"/>
                  </w:rPr>
                  <w:br/>
                  <w:t>logros.]</w:t>
                </w:r>
              </w:p>
            </w:sdtContent>
          </w:sdt>
          <w:p w14:paraId="3238AFB6" w14:textId="77777777" w:rsidR="00BA641B" w:rsidRDefault="00000000" w:rsidP="00BA641B">
            <w:pPr>
              <w:pStyle w:val="Fechas"/>
            </w:pPr>
            <w:sdt>
              <w:sdtPr>
                <w:id w:val="733198541"/>
                <w:placeholder>
                  <w:docPart w:val="8246E82D527043F19F16DC188FED347A"/>
                </w:placeholder>
                <w:temporary/>
                <w:showingPlcHdr/>
                <w15:appearance w15:val="hidden"/>
              </w:sdtPr>
              <w:sdtContent>
                <w:r w:rsidR="00BA641B" w:rsidRPr="00415A4A">
                  <w:rPr>
                    <w:lang w:bidi="es-ES"/>
                  </w:rPr>
                  <w:t>[Fecha de inicio]</w:t>
                </w:r>
              </w:sdtContent>
            </w:sdt>
            <w:r w:rsidR="00BA641B">
              <w:rPr>
                <w:lang w:bidi="es-ES"/>
              </w:rPr>
              <w:t>-</w:t>
            </w:r>
            <w:sdt>
              <w:sdtPr>
                <w:id w:val="-465202705"/>
                <w:placeholder>
                  <w:docPart w:val="9258E53BEE364AA78FFF3FFD49C3CEC0"/>
                </w:placeholder>
                <w:temporary/>
                <w:showingPlcHdr/>
                <w15:appearance w15:val="hidden"/>
              </w:sdtPr>
              <w:sdtContent>
                <w:r w:rsidR="00BA641B" w:rsidRPr="00415A4A">
                  <w:rPr>
                    <w:lang w:bidi="es-ES"/>
                  </w:rPr>
                  <w:t>[Fecha de finalización]</w:t>
                </w:r>
              </w:sdtContent>
            </w:sdt>
          </w:p>
          <w:p w14:paraId="43B9B162" w14:textId="77777777" w:rsidR="00BA641B" w:rsidRDefault="00000000" w:rsidP="00BA641B">
            <w:pPr>
              <w:pStyle w:val="Experiencia"/>
            </w:pPr>
            <w:sdt>
              <w:sdtPr>
                <w:id w:val="-462044852"/>
                <w:placeholder>
                  <w:docPart w:val="2595C627F7174B79BF14F47EB08F72C7"/>
                </w:placeholder>
                <w:temporary/>
                <w:showingPlcHdr/>
                <w15:appearance w15:val="hidden"/>
              </w:sdtPr>
              <w:sdtEndPr>
                <w:rPr>
                  <w:rStyle w:val="Textoennegrita"/>
                  <w:b w:val="0"/>
                  <w:bCs/>
                  <w:color w:val="99C9EC" w:themeColor="background2"/>
                </w:rPr>
              </w:sdtEndPr>
              <w:sdtContent>
                <w:r w:rsidR="00BA641B" w:rsidRPr="00415A4A">
                  <w:rPr>
                    <w:lang w:bidi="es-ES"/>
                  </w:rPr>
                  <w:t>[Cargo]</w:t>
                </w:r>
              </w:sdtContent>
            </w:sdt>
            <w:r w:rsidR="00BA641B" w:rsidRPr="002A17F8">
              <w:rPr>
                <w:rStyle w:val="Textoennegrita"/>
                <w:lang w:bidi="es-ES"/>
              </w:rPr>
              <w:t xml:space="preserve">• </w:t>
            </w:r>
            <w:sdt>
              <w:sdtPr>
                <w:id w:val="-676721931"/>
                <w:placeholder>
                  <w:docPart w:val="95575D129F3B4A029E7311E00C65A270"/>
                </w:placeholder>
                <w:temporary/>
                <w:showingPlcHdr/>
                <w15:appearance w15:val="hidden"/>
              </w:sdtPr>
              <w:sdtContent>
                <w:r w:rsidR="00BA641B" w:rsidRPr="00415A4A">
                  <w:rPr>
                    <w:lang w:bidi="es-ES"/>
                  </w:rPr>
                  <w:t>[Puesto]</w:t>
                </w:r>
              </w:sdtContent>
            </w:sdt>
            <w:r w:rsidR="00BA641B" w:rsidRPr="002A17F8">
              <w:rPr>
                <w:rStyle w:val="Textoennegrita"/>
                <w:lang w:bidi="es-ES"/>
              </w:rPr>
              <w:t xml:space="preserve"> • </w:t>
            </w:r>
            <w:sdt>
              <w:sdtPr>
                <w:id w:val="-1350019319"/>
                <w:placeholder>
                  <w:docPart w:val="479726D2445A4870B3C6B78488247945"/>
                </w:placeholder>
                <w:temporary/>
                <w:showingPlcHdr/>
                <w15:appearance w15:val="hidden"/>
              </w:sdtPr>
              <w:sdtContent>
                <w:r w:rsidR="00BA641B" w:rsidRPr="00415A4A">
                  <w:rPr>
                    <w:lang w:bidi="es-ES"/>
                  </w:rPr>
                  <w:t>[Nombre de la empresa]</w:t>
                </w:r>
              </w:sdtContent>
            </w:sdt>
          </w:p>
          <w:sdt>
            <w:sdtPr>
              <w:id w:val="1184088573"/>
              <w:placeholder>
                <w:docPart w:val="26D30F6272CD43D3A5828EBC4CE51E69"/>
              </w:placeholder>
              <w:temporary/>
              <w:showingPlcHdr/>
              <w15:appearance w15:val="hidden"/>
            </w:sdtPr>
            <w:sdtContent>
              <w:p w14:paraId="7C4BD6B3" w14:textId="45D6D564" w:rsidR="00BA641B" w:rsidRDefault="00BA641B" w:rsidP="00BA641B">
                <w:r w:rsidRPr="009360EC">
                  <w:rPr>
                    <w:lang w:bidi="es-ES"/>
                  </w:rPr>
                  <w:t>[En este espacio debe escribir un breve resumen de sus responsabilidades principales y sus mayores</w:t>
                </w:r>
                <w:r w:rsidRPr="009360EC">
                  <w:rPr>
                    <w:lang w:bidi="es-ES"/>
                  </w:rPr>
                  <w:br/>
                  <w:t>logros.]</w:t>
                </w:r>
              </w:p>
            </w:sdtContent>
          </w:sdt>
        </w:tc>
      </w:tr>
      <w:tr w:rsidR="003740A3" w14:paraId="6861241A" w14:textId="77777777" w:rsidTr="00A918DA">
        <w:trPr>
          <w:trHeight w:val="1093"/>
        </w:trPr>
        <w:tc>
          <w:tcPr>
            <w:tcW w:w="10516" w:type="dxa"/>
          </w:tcPr>
          <w:p w14:paraId="1E269041" w14:textId="77777777" w:rsidR="003740A3" w:rsidRDefault="003740A3" w:rsidP="003740A3">
            <w:pPr>
              <w:pStyle w:val="Ttulo1"/>
            </w:pPr>
            <w:r w:rsidRPr="0087298D">
              <w:rPr>
                <w:rStyle w:val="Tringulo"/>
                <w:lang w:bidi="es-ES"/>
              </w:rPr>
              <w:t xml:space="preserve">▼ </w:t>
            </w:r>
            <w:r>
              <w:rPr>
                <w:lang w:bidi="es-ES"/>
              </w:rPr>
              <w:t>Formación</w:t>
            </w:r>
          </w:p>
          <w:p w14:paraId="4878BEEA" w14:textId="77777777" w:rsidR="003740A3" w:rsidRPr="00AE3014" w:rsidRDefault="00000000" w:rsidP="003740A3">
            <w:pPr>
              <w:ind w:left="360"/>
            </w:pPr>
            <w:sdt>
              <w:sdtPr>
                <w:id w:val="245614494"/>
                <w:placeholder>
                  <w:docPart w:val="107CBFC38F184A3AA8E835CF508E2DFD"/>
                </w:placeholder>
                <w:temporary/>
                <w:showingPlcHdr/>
                <w15:appearance w15:val="hidden"/>
              </w:sdtPr>
              <w:sdtContent>
                <w:r w:rsidR="003740A3" w:rsidRPr="007D2A62">
                  <w:rPr>
                    <w:b/>
                    <w:lang w:bidi="es-ES"/>
                  </w:rPr>
                  <w:t>[Nombre del colegio]</w:t>
                </w:r>
              </w:sdtContent>
            </w:sdt>
            <w:r w:rsidR="003740A3" w:rsidRPr="00AE3014">
              <w:rPr>
                <w:lang w:bidi="es-ES"/>
              </w:rPr>
              <w:t xml:space="preserve">, </w:t>
            </w:r>
            <w:sdt>
              <w:sdtPr>
                <w:id w:val="141007519"/>
                <w:placeholder>
                  <w:docPart w:val="AAC3A97913E04DB0AD5353CF4BAD50AC"/>
                </w:placeholder>
                <w:temporary/>
                <w:showingPlcHdr/>
                <w15:appearance w15:val="hidden"/>
              </w:sdtPr>
              <w:sdtContent>
                <w:r w:rsidR="003740A3">
                  <w:rPr>
                    <w:lang w:bidi="es-ES"/>
                  </w:rPr>
                  <w:t>[</w:t>
                </w:r>
                <w:r w:rsidR="003740A3" w:rsidRPr="009360EC">
                  <w:rPr>
                    <w:lang w:bidi="es-ES"/>
                  </w:rPr>
                  <w:t>Ciudad, provincia</w:t>
                </w:r>
                <w:r w:rsidR="003740A3">
                  <w:rPr>
                    <w:lang w:bidi="es-ES"/>
                  </w:rPr>
                  <w:t>]</w:t>
                </w:r>
              </w:sdtContent>
            </w:sdt>
          </w:p>
          <w:sdt>
            <w:sdtPr>
              <w:id w:val="-1240391264"/>
              <w:placeholder>
                <w:docPart w:val="9461C621D9334B4E80AACD68D479D8A4"/>
              </w:placeholder>
              <w:temporary/>
              <w:showingPlcHdr/>
              <w15:appearance w15:val="hidden"/>
            </w:sdtPr>
            <w:sdtContent>
              <w:p w14:paraId="5B4104C7" w14:textId="77777777" w:rsidR="003740A3" w:rsidRDefault="003740A3" w:rsidP="003740A3">
                <w:pPr>
                  <w:pStyle w:val="Prrafodelista"/>
                </w:pPr>
                <w:r w:rsidRPr="009360EC">
                  <w:rPr>
                    <w:lang w:bidi="es-ES"/>
                  </w:rPr>
                  <w:t>[Aquí puede indicar su calificación media y escribir un resumen breve de los trabajos de clase,</w:t>
                </w:r>
                <w:r w:rsidRPr="009360EC">
                  <w:rPr>
                    <w:lang w:bidi="es-ES"/>
                  </w:rPr>
                  <w:br/>
                  <w:t>los premios y las matrículas de honor relevantes.]</w:t>
                </w:r>
              </w:p>
            </w:sdtContent>
          </w:sdt>
        </w:tc>
      </w:tr>
      <w:tr w:rsidR="003740A3" w14:paraId="0400072A" w14:textId="77777777" w:rsidTr="00A918DA">
        <w:trPr>
          <w:trHeight w:val="1093"/>
        </w:trPr>
        <w:tc>
          <w:tcPr>
            <w:tcW w:w="10516" w:type="dxa"/>
          </w:tcPr>
          <w:p w14:paraId="71B2E32B" w14:textId="77777777" w:rsidR="003740A3" w:rsidRDefault="003740A3" w:rsidP="003740A3">
            <w:pPr>
              <w:pStyle w:val="Ttulo1"/>
            </w:pPr>
            <w:r w:rsidRPr="0087298D">
              <w:rPr>
                <w:rStyle w:val="Tringulo"/>
                <w:lang w:bidi="es-ES"/>
              </w:rPr>
              <w:t xml:space="preserve">▼ </w:t>
            </w:r>
            <w:r>
              <w:rPr>
                <w:lang w:bidi="es-ES"/>
              </w:rPr>
              <w:t>Comunicación</w:t>
            </w:r>
          </w:p>
          <w:sdt>
            <w:sdtPr>
              <w:id w:val="1048178819"/>
              <w:placeholder>
                <w:docPart w:val="6899D42FFBE94F09BDEE6C440A97B4B9"/>
              </w:placeholder>
              <w:temporary/>
              <w:showingPlcHdr/>
              <w15:appearance w15:val="hidden"/>
            </w:sdtPr>
            <w:sdtContent>
              <w:p w14:paraId="76C1CDC5" w14:textId="77777777" w:rsidR="003740A3" w:rsidRDefault="003740A3" w:rsidP="003740A3">
                <w:r w:rsidRPr="009360EC">
                  <w:rPr>
                    <w:lang w:bidi="es-ES"/>
                  </w:rPr>
                  <w:t>[Recibió críticas muy positivas con su presentación.</w:t>
                </w:r>
                <w:r w:rsidRPr="009360EC">
                  <w:rPr>
                    <w:lang w:bidi="es-ES"/>
                  </w:rPr>
                  <w:br/>
                  <w:t>¡No sea tímido!</w:t>
                </w:r>
                <w:r w:rsidRPr="009360EC">
                  <w:rPr>
                    <w:lang w:bidi="es-ES"/>
                  </w:rPr>
                  <w:br/>
                  <w:t>Aquí es donde tiene que demostrar lo bien que trabaja y colabora con los demás.]</w:t>
                </w:r>
              </w:p>
            </w:sdtContent>
          </w:sdt>
        </w:tc>
      </w:tr>
      <w:tr w:rsidR="003740A3" w14:paraId="013F9E0D" w14:textId="77777777" w:rsidTr="00A918DA">
        <w:trPr>
          <w:trHeight w:val="832"/>
        </w:trPr>
        <w:tc>
          <w:tcPr>
            <w:tcW w:w="10516" w:type="dxa"/>
          </w:tcPr>
          <w:p w14:paraId="101F8ED5" w14:textId="77777777" w:rsidR="003740A3" w:rsidRDefault="003740A3" w:rsidP="003740A3">
            <w:pPr>
              <w:pStyle w:val="Ttulo1"/>
            </w:pPr>
            <w:r w:rsidRPr="0087298D">
              <w:rPr>
                <w:rStyle w:val="Tringulo"/>
                <w:lang w:bidi="es-ES"/>
              </w:rPr>
              <w:t xml:space="preserve">▼ </w:t>
            </w:r>
            <w:r>
              <w:rPr>
                <w:lang w:bidi="es-ES"/>
              </w:rPr>
              <w:t>Liderazgo</w:t>
            </w:r>
          </w:p>
          <w:sdt>
            <w:sdtPr>
              <w:id w:val="-165710132"/>
              <w:placeholder>
                <w:docPart w:val="4D9770A2CAE642A79DF252F37B68C6F2"/>
              </w:placeholder>
              <w:temporary/>
              <w:showingPlcHdr/>
              <w15:appearance w15:val="hidden"/>
            </w:sdtPr>
            <w:sdtContent>
              <w:p w14:paraId="25B73A2D" w14:textId="77777777" w:rsidR="003740A3" w:rsidRDefault="003740A3" w:rsidP="003740A3">
                <w:r w:rsidRPr="009360EC">
                  <w:rPr>
                    <w:lang w:bidi="es-ES"/>
                  </w:rPr>
                  <w:t>[¿Es el presidente de una fraternidad o comunidad,</w:t>
                </w:r>
                <w:r w:rsidRPr="009360EC">
                  <w:rPr>
                    <w:lang w:bidi="es-ES"/>
                  </w:rPr>
                  <w:br/>
                  <w:t>o el responsable de su organización benéfica favorita?</w:t>
                </w:r>
                <w:r w:rsidRPr="009360EC">
                  <w:rPr>
                    <w:lang w:bidi="es-ES"/>
                  </w:rPr>
                  <w:br/>
                  <w:t>Entonces es un líder nato, las cosas como son.]</w:t>
                </w:r>
              </w:p>
            </w:sdtContent>
          </w:sdt>
        </w:tc>
      </w:tr>
      <w:tr w:rsidR="003740A3" w14:paraId="08A65931" w14:textId="77777777" w:rsidTr="00A918DA">
        <w:trPr>
          <w:trHeight w:val="541"/>
        </w:trPr>
        <w:tc>
          <w:tcPr>
            <w:tcW w:w="10516" w:type="dxa"/>
          </w:tcPr>
          <w:p w14:paraId="009F1A10" w14:textId="77777777" w:rsidR="003740A3" w:rsidRDefault="003740A3" w:rsidP="003740A3">
            <w:pPr>
              <w:pStyle w:val="Ttulo1"/>
            </w:pPr>
            <w:r w:rsidRPr="0087298D">
              <w:rPr>
                <w:rStyle w:val="Tringulo"/>
                <w:lang w:bidi="es-ES"/>
              </w:rPr>
              <w:t xml:space="preserve">▼ </w:t>
            </w:r>
            <w:r>
              <w:rPr>
                <w:lang w:bidi="es-ES"/>
              </w:rPr>
              <w:t>Referencias</w:t>
            </w:r>
          </w:p>
          <w:sdt>
            <w:sdtPr>
              <w:id w:val="-494037895"/>
              <w:placeholder>
                <w:docPart w:val="86DE81BF3F1F447BB08429FB707C59BB"/>
              </w:placeholder>
              <w:temporary/>
              <w:showingPlcHdr/>
              <w15:appearance w15:val="hidden"/>
            </w:sdtPr>
            <w:sdtContent>
              <w:p w14:paraId="72B79A46" w14:textId="77777777" w:rsidR="003740A3" w:rsidRDefault="003740A3" w:rsidP="003740A3">
                <w:r w:rsidRPr="009360EC">
                  <w:rPr>
                    <w:lang w:bidi="es-ES"/>
                  </w:rPr>
                  <w:t>[Disponible bajo solicitud.]</w:t>
                </w:r>
              </w:p>
            </w:sdtContent>
          </w:sdt>
        </w:tc>
      </w:tr>
    </w:tbl>
    <w:p w14:paraId="70B86B5D" w14:textId="18FC4794" w:rsidR="00BD7DB3" w:rsidRPr="007D2A62" w:rsidRDefault="000660A6">
      <w:pPr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84EDDF3" wp14:editId="6E2EC35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2748643"/>
                <wp:effectExtent l="0" t="0" r="0" b="0"/>
                <wp:wrapNone/>
                <wp:docPr id="8" name="Grupo 8" descr="Header background graphic including image of clouds, accent boxes, and image of pers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2748643"/>
                          <a:chOff x="0" y="-1"/>
                          <a:chExt cx="7772400" cy="2744769"/>
                        </a:xfrm>
                      </wpg:grpSpPr>
                      <wps:wsp>
                        <wps:cNvPr id="6" name="Rectángulo 2" descr="Silueta de pájaros que vuelan en la distancia"/>
                        <wps:cNvSpPr>
                          <a:spLocks noChangeAspect="1"/>
                        </wps:cNvSpPr>
                        <wps:spPr>
                          <a:xfrm>
                            <a:off x="0" y="-1"/>
                            <a:ext cx="7772400" cy="2744769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uadro de texto 6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0" y="907897"/>
                            <a:ext cx="5094514" cy="929468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5C852B" w14:textId="77777777" w:rsidR="000660A6" w:rsidRDefault="000660A6" w:rsidP="000660A6">
                              <w:pPr>
                                <w:pStyle w:val="Textoindependiente"/>
                                <w:kinsoku w:val="0"/>
                                <w:overflowPunct w:val="0"/>
                                <w:spacing w:before="92"/>
                                <w:ind w:left="180"/>
                                <w:rPr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4EDDF3" id="Grupo 8" o:spid="_x0000_s1026" alt="Header background graphic including image of clouds, accent boxes, and image of person" style="position:absolute;margin-left:560.8pt;margin-top:0;width:612pt;height:216.45pt;z-index:-251657216;mso-position-horizontal:right;mso-position-horizontal-relative:page;mso-position-vertical:top;mso-position-vertical-relative:page" coordorigin="" coordsize="77724,274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">
                <v:rect id="Rectángulo 2" o:spid="_x0000_s1027" alt="Silueta de pájaros que vuelan en la distancia" style="position:absolute;width:77724;height:27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" stroked="f" strokeweight="1pt">
                  <v:fill r:id="rId15" o:title="Silueta de pájaros que vuelan en la distancia" recolor="t" rotate="t" type="frame"/>
                  <o:lock v:ext="edit" aspectratio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28" type="#_x0000_t202" style="position:absolute;left:7175;top:9078;width:50945;height:9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" fillcolor="#002744 [3215]" stroked="f">
                  <v:textbox inset="0,0,0,0">
                    <w:txbxContent>
                      <w:p w14:paraId="6F5C852B" w14:textId="77777777" w:rsidR="000660A6" w:rsidRDefault="000660A6" w:rsidP="000660A6">
                        <w:pPr>
                          <w:pStyle w:val="Textoindependiente"/>
                          <w:kinsoku w:val="0"/>
                          <w:overflowPunct w:val="0"/>
                          <w:spacing w:before="92"/>
                          <w:ind w:left="180"/>
                          <w:rPr>
                            <w:color w:val="FFFFFF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BD7DB3" w:rsidRPr="007D2A62" w:rsidSect="00C522C3">
      <w:footerReference w:type="default" r:id="rId16"/>
      <w:pgSz w:w="11906" w:h="16838" w:code="9"/>
      <w:pgMar w:top="850" w:right="1080" w:bottom="720" w:left="1080" w:header="72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1EB8D" w14:textId="77777777" w:rsidR="00C522C3" w:rsidRDefault="00C522C3" w:rsidP="00793CBE">
      <w:r>
        <w:separator/>
      </w:r>
    </w:p>
  </w:endnote>
  <w:endnote w:type="continuationSeparator" w:id="0">
    <w:p w14:paraId="14A9D8EF" w14:textId="77777777" w:rsidR="00C522C3" w:rsidRDefault="00C522C3" w:rsidP="00793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swald-Light">
    <w:charset w:val="00"/>
    <w:family w:val="auto"/>
    <w:pitch w:val="variable"/>
    <w:sig w:usb0="20000207" w:usb1="00000000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8D9B" w14:textId="77777777" w:rsidR="00BD7DB3" w:rsidRDefault="009A137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098AB3E6" wp14:editId="29242A3D">
              <wp:simplePos x="0" y="0"/>
              <wp:positionH relativeFrom="margin">
                <wp:posOffset>-913452</wp:posOffset>
              </wp:positionH>
              <wp:positionV relativeFrom="bottomMargin">
                <wp:posOffset>-11430</wp:posOffset>
              </wp:positionV>
              <wp:extent cx="7772400" cy="457200"/>
              <wp:effectExtent l="0" t="0" r="0" b="0"/>
              <wp:wrapNone/>
              <wp:docPr id="13" name="Forma libre 13" descr="Footer accent block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2400" cy="457200"/>
                      </a:xfrm>
                      <a:custGeom>
                        <a:avLst/>
                        <a:gdLst>
                          <a:gd name="T0" fmla="*/ 0 w 9394"/>
                          <a:gd name="T1" fmla="*/ 371 h 372"/>
                          <a:gd name="T2" fmla="*/ 9393 w 9394"/>
                          <a:gd name="T3" fmla="*/ 371 h 372"/>
                          <a:gd name="T4" fmla="*/ 9393 w 9394"/>
                          <a:gd name="T5" fmla="*/ 0 h 372"/>
                          <a:gd name="T6" fmla="*/ 0 w 9394"/>
                          <a:gd name="T7" fmla="*/ 0 h 372"/>
                          <a:gd name="T8" fmla="*/ 0 w 9394"/>
                          <a:gd name="T9" fmla="*/ 371 h 37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94" h="372">
                            <a:moveTo>
                              <a:pt x="0" y="371"/>
                            </a:moveTo>
                            <a:lnTo>
                              <a:pt x="9393" y="371"/>
                            </a:lnTo>
                            <a:lnTo>
                              <a:pt x="9393" y="0"/>
                            </a:lnTo>
                            <a:lnTo>
                              <a:pt x="0" y="0"/>
                            </a:lnTo>
                            <a:lnTo>
                              <a:pt x="0" y="371"/>
                            </a:lnTo>
                            <a:close/>
                          </a:path>
                        </a:pathLst>
                      </a:cu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0ACFDD" id="Forma libre 13" o:spid="_x0000_s1026" alt="Footer accent block&#10;" style="position:absolute;margin-left:-71.95pt;margin-top:-.9pt;width:612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coordsize="9394,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" o:allowincell="f" path="m,371r9393,l9393,,,,,371xe" fillcolor="#99c9ec [3214]" stroked="f">
              <v:path arrowok="t" o:connecttype="custom" o:connectlocs="0,455971;7771573,455971;7771573,0;0,0;0,455971" o:connectangles="0,0,0,0,0"/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BC36F" w14:textId="77777777" w:rsidR="00C522C3" w:rsidRDefault="00C522C3" w:rsidP="00793CBE">
      <w:r>
        <w:separator/>
      </w:r>
    </w:p>
  </w:footnote>
  <w:footnote w:type="continuationSeparator" w:id="0">
    <w:p w14:paraId="6E312E25" w14:textId="77777777" w:rsidR="00C522C3" w:rsidRDefault="00C522C3" w:rsidP="00793C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E66FA"/>
    <w:multiLevelType w:val="hybridMultilevel"/>
    <w:tmpl w:val="DADA5920"/>
    <w:lvl w:ilvl="0" w:tplc="B5F8935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FFFFF"/>
        <w:spacing w:val="-1"/>
        <w:w w:val="100"/>
        <w:sz w:val="20"/>
        <w:szCs w:val="20"/>
        <w:lang w:val="en-US" w:eastAsia="en-US" w:bidi="en-US"/>
      </w:rPr>
    </w:lvl>
    <w:lvl w:ilvl="1" w:tplc="4728243A">
      <w:numFmt w:val="bullet"/>
      <w:lvlText w:val="•"/>
      <w:lvlJc w:val="left"/>
      <w:pPr>
        <w:ind w:left="1342" w:hanging="127"/>
      </w:pPr>
      <w:rPr>
        <w:rFonts w:hint="default"/>
        <w:lang w:val="en-US" w:eastAsia="en-US" w:bidi="en-US"/>
      </w:rPr>
    </w:lvl>
    <w:lvl w:ilvl="2" w:tplc="19AE7A46">
      <w:numFmt w:val="bullet"/>
      <w:lvlText w:val="•"/>
      <w:lvlJc w:val="left"/>
      <w:pPr>
        <w:ind w:left="1564" w:hanging="127"/>
      </w:pPr>
      <w:rPr>
        <w:rFonts w:hint="default"/>
        <w:lang w:val="en-US" w:eastAsia="en-US" w:bidi="en-US"/>
      </w:rPr>
    </w:lvl>
    <w:lvl w:ilvl="3" w:tplc="3356ECAE">
      <w:numFmt w:val="bullet"/>
      <w:lvlText w:val="•"/>
      <w:lvlJc w:val="left"/>
      <w:pPr>
        <w:ind w:left="1786" w:hanging="127"/>
      </w:pPr>
      <w:rPr>
        <w:rFonts w:hint="default"/>
        <w:lang w:val="en-US" w:eastAsia="en-US" w:bidi="en-US"/>
      </w:rPr>
    </w:lvl>
    <w:lvl w:ilvl="4" w:tplc="8C541220">
      <w:numFmt w:val="bullet"/>
      <w:lvlText w:val="•"/>
      <w:lvlJc w:val="left"/>
      <w:pPr>
        <w:ind w:left="2008" w:hanging="127"/>
      </w:pPr>
      <w:rPr>
        <w:rFonts w:hint="default"/>
        <w:lang w:val="en-US" w:eastAsia="en-US" w:bidi="en-US"/>
      </w:rPr>
    </w:lvl>
    <w:lvl w:ilvl="5" w:tplc="C27ED052">
      <w:numFmt w:val="bullet"/>
      <w:lvlText w:val="•"/>
      <w:lvlJc w:val="left"/>
      <w:pPr>
        <w:ind w:left="2230" w:hanging="127"/>
      </w:pPr>
      <w:rPr>
        <w:rFonts w:hint="default"/>
        <w:lang w:val="en-US" w:eastAsia="en-US" w:bidi="en-US"/>
      </w:rPr>
    </w:lvl>
    <w:lvl w:ilvl="6" w:tplc="8B1637A2">
      <w:numFmt w:val="bullet"/>
      <w:lvlText w:val="•"/>
      <w:lvlJc w:val="left"/>
      <w:pPr>
        <w:ind w:left="2452" w:hanging="127"/>
      </w:pPr>
      <w:rPr>
        <w:rFonts w:hint="default"/>
        <w:lang w:val="en-US" w:eastAsia="en-US" w:bidi="en-US"/>
      </w:rPr>
    </w:lvl>
    <w:lvl w:ilvl="7" w:tplc="A170C8FC">
      <w:numFmt w:val="bullet"/>
      <w:lvlText w:val="•"/>
      <w:lvlJc w:val="left"/>
      <w:pPr>
        <w:ind w:left="2674" w:hanging="127"/>
      </w:pPr>
      <w:rPr>
        <w:rFonts w:hint="default"/>
        <w:lang w:val="en-US" w:eastAsia="en-US" w:bidi="en-US"/>
      </w:rPr>
    </w:lvl>
    <w:lvl w:ilvl="8" w:tplc="EBC22514">
      <w:numFmt w:val="bullet"/>
      <w:lvlText w:val="•"/>
      <w:lvlJc w:val="left"/>
      <w:pPr>
        <w:ind w:left="2896" w:hanging="127"/>
      </w:pPr>
      <w:rPr>
        <w:rFonts w:hint="default"/>
        <w:lang w:val="en-US" w:eastAsia="en-US" w:bidi="en-US"/>
      </w:rPr>
    </w:lvl>
  </w:abstractNum>
  <w:abstractNum w:abstractNumId="1" w15:restartNumberingAfterBreak="0">
    <w:nsid w:val="45AE61DE"/>
    <w:multiLevelType w:val="hybridMultilevel"/>
    <w:tmpl w:val="EEDAC21C"/>
    <w:lvl w:ilvl="0" w:tplc="68DE9926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99C9EC" w:themeColor="background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264AE"/>
    <w:multiLevelType w:val="multilevel"/>
    <w:tmpl w:val="817CD9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E67C8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898916">
    <w:abstractNumId w:val="0"/>
  </w:num>
  <w:num w:numId="2" w16cid:durableId="1575772038">
    <w:abstractNumId w:val="1"/>
  </w:num>
  <w:num w:numId="3" w16cid:durableId="1712536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2B"/>
    <w:rsid w:val="00050428"/>
    <w:rsid w:val="000660A6"/>
    <w:rsid w:val="000C36D1"/>
    <w:rsid w:val="000E3F38"/>
    <w:rsid w:val="0011739C"/>
    <w:rsid w:val="001951A8"/>
    <w:rsid w:val="002132AB"/>
    <w:rsid w:val="00276ACA"/>
    <w:rsid w:val="00283E08"/>
    <w:rsid w:val="00295C97"/>
    <w:rsid w:val="002A17F8"/>
    <w:rsid w:val="002B164D"/>
    <w:rsid w:val="002B1952"/>
    <w:rsid w:val="002F5905"/>
    <w:rsid w:val="003740A3"/>
    <w:rsid w:val="00415A4A"/>
    <w:rsid w:val="00434976"/>
    <w:rsid w:val="00470497"/>
    <w:rsid w:val="004C3914"/>
    <w:rsid w:val="004E27C7"/>
    <w:rsid w:val="005D3E45"/>
    <w:rsid w:val="005E6E2B"/>
    <w:rsid w:val="00602D68"/>
    <w:rsid w:val="00615895"/>
    <w:rsid w:val="00721236"/>
    <w:rsid w:val="00793CBE"/>
    <w:rsid w:val="007D2A62"/>
    <w:rsid w:val="0087298D"/>
    <w:rsid w:val="008C4FFA"/>
    <w:rsid w:val="008D762B"/>
    <w:rsid w:val="0093467F"/>
    <w:rsid w:val="009360EC"/>
    <w:rsid w:val="0096784B"/>
    <w:rsid w:val="009A1375"/>
    <w:rsid w:val="009A70C3"/>
    <w:rsid w:val="00A4494B"/>
    <w:rsid w:val="00A918DA"/>
    <w:rsid w:val="00AE3014"/>
    <w:rsid w:val="00B50479"/>
    <w:rsid w:val="00BA641B"/>
    <w:rsid w:val="00BD7DB3"/>
    <w:rsid w:val="00C45453"/>
    <w:rsid w:val="00C522C3"/>
    <w:rsid w:val="00C9733D"/>
    <w:rsid w:val="00CF5302"/>
    <w:rsid w:val="00D02705"/>
    <w:rsid w:val="00D84917"/>
    <w:rsid w:val="00DD74D2"/>
    <w:rsid w:val="00E548E5"/>
    <w:rsid w:val="00EB144F"/>
    <w:rsid w:val="00EF3B44"/>
    <w:rsid w:val="00F46819"/>
    <w:rsid w:val="00F6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76209"/>
  <w14:defaultImageDpi w14:val="32767"/>
  <w15:chartTrackingRefBased/>
  <w15:docId w15:val="{0BC3DD19-8CB4-4F3F-87B7-79BD2F63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D2A62"/>
    <w:rPr>
      <w:color w:val="000000" w:themeColor="text1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8C4FFA"/>
    <w:pPr>
      <w:keepNext/>
      <w:keepLines/>
      <w:pBdr>
        <w:bottom w:val="single" w:sz="18" w:space="1" w:color="99C9EC" w:themeColor="background2"/>
      </w:pBdr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2744" w:themeColor="text2"/>
      <w:sz w:val="24"/>
      <w:szCs w:val="32"/>
    </w:rPr>
  </w:style>
  <w:style w:type="paragraph" w:styleId="Ttulo2">
    <w:name w:val="heading 2"/>
    <w:basedOn w:val="Textoindependiente"/>
    <w:next w:val="Normal"/>
    <w:link w:val="Ttulo2Car"/>
    <w:uiPriority w:val="9"/>
    <w:semiHidden/>
    <w:rsid w:val="002F5905"/>
    <w:pPr>
      <w:framePr w:hSpace="180" w:wrap="around" w:vAnchor="page" w:hAnchor="page" w:x="312" w:y="361"/>
      <w:spacing w:after="120"/>
      <w:outlineLvl w:val="1"/>
    </w:pPr>
    <w:rPr>
      <w:b/>
      <w:color w:val="FFFFFF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FFA"/>
    <w:rPr>
      <w:rFonts w:asciiTheme="majorHAnsi" w:eastAsiaTheme="majorEastAsia" w:hAnsiTheme="majorHAnsi" w:cstheme="majorBidi"/>
      <w:b/>
      <w:bCs/>
      <w:color w:val="002744" w:themeColor="text2"/>
      <w:szCs w:val="32"/>
    </w:rPr>
  </w:style>
  <w:style w:type="paragraph" w:customStyle="1" w:styleId="Citaamarilla">
    <w:name w:val="Cita amarilla"/>
    <w:uiPriority w:val="1"/>
    <w:semiHidden/>
    <w:rsid w:val="002132AB"/>
    <w:pPr>
      <w:widowControl w:val="0"/>
      <w:autoSpaceDE w:val="0"/>
      <w:autoSpaceDN w:val="0"/>
      <w:spacing w:before="915" w:line="194" w:lineRule="auto"/>
      <w:ind w:right="3177" w:firstLine="53"/>
      <w:jc w:val="center"/>
    </w:pPr>
    <w:rPr>
      <w:rFonts w:ascii="Oswald-Light" w:eastAsia="Oswald-Light" w:hAnsi="Oswald-Light" w:cs="Oswald-Light"/>
      <w:noProof/>
      <w:color w:val="ECB135"/>
      <w:sz w:val="42"/>
      <w:szCs w:val="42"/>
    </w:rPr>
  </w:style>
  <w:style w:type="paragraph" w:styleId="Textoindependiente">
    <w:name w:val="Body Text"/>
    <w:link w:val="TextoindependienteCar"/>
    <w:uiPriority w:val="1"/>
    <w:semiHidden/>
    <w:rsid w:val="00793CBE"/>
    <w:pPr>
      <w:widowControl w:val="0"/>
      <w:autoSpaceDE w:val="0"/>
      <w:autoSpaceDN w:val="0"/>
      <w:ind w:left="142" w:right="142"/>
    </w:pPr>
    <w:rPr>
      <w:rFonts w:eastAsia="Georgia" w:cs="Georgia"/>
      <w:color w:val="FFFFFF" w:themeColor="background1"/>
      <w:sz w:val="20"/>
      <w:lang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7D2A62"/>
    <w:rPr>
      <w:rFonts w:eastAsia="Georgia" w:cs="Georgia"/>
      <w:color w:val="FFFFFF" w:themeColor="background1"/>
      <w:sz w:val="20"/>
      <w:lang w:bidi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A62"/>
    <w:rPr>
      <w:rFonts w:eastAsia="Georgia" w:cs="Georgia"/>
      <w:b/>
      <w:color w:val="FFFFFF"/>
      <w:sz w:val="28"/>
      <w:lang w:bidi="en-US"/>
    </w:rPr>
  </w:style>
  <w:style w:type="paragraph" w:styleId="Prrafodelista">
    <w:name w:val="List Paragraph"/>
    <w:basedOn w:val="Normal"/>
    <w:uiPriority w:val="34"/>
    <w:qFormat/>
    <w:rsid w:val="008C4FFA"/>
    <w:pPr>
      <w:numPr>
        <w:numId w:val="2"/>
      </w:numPr>
      <w:spacing w:after="120"/>
    </w:pPr>
  </w:style>
  <w:style w:type="table" w:styleId="Tablaconcuadrcula">
    <w:name w:val="Table Grid"/>
    <w:basedOn w:val="Tablanormal"/>
    <w:uiPriority w:val="39"/>
    <w:rsid w:val="00AE3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8C4FFA"/>
    <w:pPr>
      <w:spacing w:after="120"/>
      <w:ind w:left="-57"/>
      <w:contextualSpacing/>
    </w:pPr>
    <w:rPr>
      <w:rFonts w:asciiTheme="majorHAnsi" w:eastAsiaTheme="majorEastAsia" w:hAnsiTheme="majorHAnsi" w:cstheme="majorBidi"/>
      <w:b/>
      <w:color w:val="99C9EC" w:themeColor="background2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FFA"/>
    <w:rPr>
      <w:rFonts w:asciiTheme="majorHAnsi" w:eastAsiaTheme="majorEastAsia" w:hAnsiTheme="majorHAnsi" w:cstheme="majorBidi"/>
      <w:b/>
      <w:color w:val="99C9EC" w:themeColor="background2"/>
      <w:kern w:val="28"/>
      <w:sz w:val="36"/>
      <w:szCs w:val="56"/>
    </w:rPr>
  </w:style>
  <w:style w:type="paragraph" w:customStyle="1" w:styleId="Fechas">
    <w:name w:val="Fechas"/>
    <w:basedOn w:val="Normal"/>
    <w:qFormat/>
    <w:rsid w:val="007D2A62"/>
    <w:pPr>
      <w:spacing w:before="240"/>
    </w:pPr>
    <w:rPr>
      <w:sz w:val="16"/>
    </w:rPr>
  </w:style>
  <w:style w:type="paragraph" w:customStyle="1" w:styleId="Experiencia">
    <w:name w:val="Experiencia"/>
    <w:basedOn w:val="Normal"/>
    <w:qFormat/>
    <w:rsid w:val="00AE3014"/>
    <w:rPr>
      <w:b/>
    </w:rPr>
  </w:style>
  <w:style w:type="character" w:styleId="Textoennegrita">
    <w:name w:val="Strong"/>
    <w:basedOn w:val="Fuentedeprrafopredeter"/>
    <w:uiPriority w:val="22"/>
    <w:semiHidden/>
    <w:rsid w:val="008C4FFA"/>
    <w:rPr>
      <w:b/>
      <w:bCs/>
      <w:color w:val="99C9EC" w:themeColor="background2"/>
    </w:rPr>
  </w:style>
  <w:style w:type="paragraph" w:styleId="Encabezado">
    <w:name w:val="header"/>
    <w:basedOn w:val="Normal"/>
    <w:link w:val="EncabezadoCar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D2A62"/>
    <w:rPr>
      <w:color w:val="000000" w:themeColor="text1"/>
      <w:sz w:val="20"/>
    </w:rPr>
  </w:style>
  <w:style w:type="paragraph" w:styleId="Piedepgina">
    <w:name w:val="footer"/>
    <w:basedOn w:val="Normal"/>
    <w:link w:val="PiedepginaCar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D2A62"/>
    <w:rPr>
      <w:color w:val="000000" w:themeColor="text1"/>
      <w:sz w:val="20"/>
    </w:rPr>
  </w:style>
  <w:style w:type="paragraph" w:customStyle="1" w:styleId="Informacin">
    <w:name w:val="Información"/>
    <w:basedOn w:val="Normal"/>
    <w:qFormat/>
    <w:rsid w:val="008C4FFA"/>
    <w:pPr>
      <w:kinsoku w:val="0"/>
      <w:overflowPunct w:val="0"/>
      <w:spacing w:before="120" w:after="120"/>
    </w:pPr>
    <w:rPr>
      <w:color w:val="FFFFFF" w:themeColor="background1"/>
    </w:rPr>
  </w:style>
  <w:style w:type="character" w:customStyle="1" w:styleId="Tringulo">
    <w:name w:val="Triángulo"/>
    <w:basedOn w:val="Textoennegrita"/>
    <w:uiPriority w:val="1"/>
    <w:qFormat/>
    <w:rsid w:val="0087298D"/>
    <w:rPr>
      <w:rFonts w:ascii="MS Mincho" w:eastAsia="MS Mincho" w:hAnsi="MS Mincho" w:cs="MS Mincho"/>
      <w:b/>
      <w:bCs/>
      <w:color w:val="99C9EC" w:themeColor="background2"/>
      <w:sz w:val="16"/>
    </w:rPr>
  </w:style>
  <w:style w:type="character" w:styleId="Textodelmarcadordeposicin">
    <w:name w:val="Placeholder Text"/>
    <w:basedOn w:val="Fuentedeprrafopredeter"/>
    <w:uiPriority w:val="99"/>
    <w:semiHidden/>
    <w:rsid w:val="00415A4A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0660A6"/>
    <w:rPr>
      <w:color w:val="56C7AA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rsid w:val="00066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ristinab@email.com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p\AppData\Local\Packages\Microsoft.Office.Desktop_8wekyb3d8bbwe\LocalCache\Roaming\Microsoft\Templates\Curr&#237;culum%20de%20cielo%20azu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F1CF9496824829B8F82D75D04CB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B844F-8C0C-45E5-92FE-A285C7C1AA78}"/>
      </w:docPartPr>
      <w:docPartBody>
        <w:p w:rsidR="00FE1695" w:rsidRDefault="006233E4">
          <w:pPr>
            <w:pStyle w:val="A9F1CF9496824829B8F82D75D04CB3D9"/>
          </w:pPr>
          <w:r w:rsidRPr="00415A4A">
            <w:rPr>
              <w:lang w:bidi="es-ES"/>
            </w:rPr>
            <w:t>[Reemplace esta frase por su objetivo laboral. Para reemplazar un texto de sugerencia por el suyo, seleccione una línea de texto y comience a escribir. Para obtener mejores resultados al seleccionar texto para copiar o reemplazar, no incluya ningún espacio a la derecha de los caracteres de la selección.</w:t>
          </w:r>
          <w:r w:rsidRPr="00415A4A">
            <w:t>]</w:t>
          </w:r>
        </w:p>
      </w:docPartBody>
    </w:docPart>
    <w:docPart>
      <w:docPartPr>
        <w:name w:val="A55AB3414CE844678F4D241CE3318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5342-3F53-41C7-95E6-ACBAE257E738}"/>
      </w:docPartPr>
      <w:docPartBody>
        <w:p w:rsidR="00FE1695" w:rsidRDefault="006233E4">
          <w:pPr>
            <w:pStyle w:val="A55AB3414CE844678F4D241CE3318892"/>
          </w:pPr>
          <w:r w:rsidRPr="00415A4A">
            <w:rPr>
              <w:lang w:bidi="es-ES"/>
            </w:rPr>
            <w:t>[Fecha de inicio]</w:t>
          </w:r>
        </w:p>
      </w:docPartBody>
    </w:docPart>
    <w:docPart>
      <w:docPartPr>
        <w:name w:val="82C82CA4DA2B40068B5097DB432A6B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955CC-E53B-4C4B-9B39-A4AE6AB0B067}"/>
      </w:docPartPr>
      <w:docPartBody>
        <w:p w:rsidR="00FE1695" w:rsidRDefault="006233E4">
          <w:pPr>
            <w:pStyle w:val="82C82CA4DA2B40068B5097DB432A6BBD"/>
          </w:pPr>
          <w:r w:rsidRPr="00415A4A">
            <w:rPr>
              <w:lang w:bidi="es-ES"/>
            </w:rPr>
            <w:t>[Fecha de finalización]</w:t>
          </w:r>
        </w:p>
      </w:docPartBody>
    </w:docPart>
    <w:docPart>
      <w:docPartPr>
        <w:name w:val="1DD0B3F840224FAB80CACF65AE65F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C0BA8-96DD-470B-832B-D66027AFC73B}"/>
      </w:docPartPr>
      <w:docPartBody>
        <w:p w:rsidR="00FE1695" w:rsidRDefault="006233E4">
          <w:pPr>
            <w:pStyle w:val="1DD0B3F840224FAB80CACF65AE65F671"/>
          </w:pPr>
          <w:r w:rsidRPr="00415A4A">
            <w:rPr>
              <w:lang w:bidi="es-ES"/>
            </w:rPr>
            <w:t>[Cargo]</w:t>
          </w:r>
        </w:p>
      </w:docPartBody>
    </w:docPart>
    <w:docPart>
      <w:docPartPr>
        <w:name w:val="0C3A9E946A4749ABAEEAFAA34732B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2C970-2B31-40E6-9474-F2E5D90FB652}"/>
      </w:docPartPr>
      <w:docPartBody>
        <w:p w:rsidR="00FE1695" w:rsidRDefault="006233E4">
          <w:pPr>
            <w:pStyle w:val="0C3A9E946A4749ABAEEAFAA34732B996"/>
          </w:pPr>
          <w:r w:rsidRPr="00415A4A">
            <w:rPr>
              <w:lang w:bidi="es-ES"/>
            </w:rPr>
            <w:t>[Puesto]</w:t>
          </w:r>
        </w:p>
      </w:docPartBody>
    </w:docPart>
    <w:docPart>
      <w:docPartPr>
        <w:name w:val="64EBA67B0C9340ACABC12A6A1B3EF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022DC-C163-4A3B-942E-15470D50D986}"/>
      </w:docPartPr>
      <w:docPartBody>
        <w:p w:rsidR="00FE1695" w:rsidRDefault="006233E4">
          <w:pPr>
            <w:pStyle w:val="64EBA67B0C9340ACABC12A6A1B3EFB97"/>
          </w:pPr>
          <w:r w:rsidRPr="00415A4A">
            <w:rPr>
              <w:lang w:bidi="es-ES"/>
            </w:rPr>
            <w:t>[Nombre de la empresa]</w:t>
          </w:r>
        </w:p>
      </w:docPartBody>
    </w:docPart>
    <w:docPart>
      <w:docPartPr>
        <w:name w:val="5383DF8762424246A62EBBC47AAA3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43E4A-5DCC-400A-95E6-91727D1F4448}"/>
      </w:docPartPr>
      <w:docPartBody>
        <w:p w:rsidR="00FE1695" w:rsidRDefault="006233E4">
          <w:pPr>
            <w:pStyle w:val="5383DF8762424246A62EBBC47AAA3B49"/>
          </w:pPr>
          <w:r w:rsidRPr="00415A4A">
            <w:rPr>
              <w:lang w:bidi="es-ES"/>
            </w:rPr>
            <w:t>[Fecha de inicio]</w:t>
          </w:r>
        </w:p>
      </w:docPartBody>
    </w:docPart>
    <w:docPart>
      <w:docPartPr>
        <w:name w:val="C4B2688037374266B038888DF8550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7239C-F7C8-442D-B01C-A6DAFF3FB5F6}"/>
      </w:docPartPr>
      <w:docPartBody>
        <w:p w:rsidR="00FE1695" w:rsidRDefault="006233E4">
          <w:pPr>
            <w:pStyle w:val="C4B2688037374266B038888DF85501BA"/>
          </w:pPr>
          <w:r w:rsidRPr="00415A4A">
            <w:rPr>
              <w:lang w:bidi="es-ES"/>
            </w:rPr>
            <w:t>[Fecha de finalización]</w:t>
          </w:r>
        </w:p>
      </w:docPartBody>
    </w:docPart>
    <w:docPart>
      <w:docPartPr>
        <w:name w:val="328CD9C536EE46DCAA63574004658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25-C1BD-47DE-ACC5-374E947CC2C8}"/>
      </w:docPartPr>
      <w:docPartBody>
        <w:p w:rsidR="00FE1695" w:rsidRDefault="006233E4">
          <w:pPr>
            <w:pStyle w:val="328CD9C536EE46DCAA6357400465824E"/>
          </w:pPr>
          <w:r w:rsidRPr="00415A4A">
            <w:rPr>
              <w:lang w:bidi="es-ES"/>
            </w:rPr>
            <w:t>[Cargo]</w:t>
          </w:r>
        </w:p>
      </w:docPartBody>
    </w:docPart>
    <w:docPart>
      <w:docPartPr>
        <w:name w:val="E9BDE8E786CA4A328AF842976C1DB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2ECB3-1734-4AEA-A7FB-3D6EAB6A54BE}"/>
      </w:docPartPr>
      <w:docPartBody>
        <w:p w:rsidR="00FE1695" w:rsidRDefault="006233E4">
          <w:pPr>
            <w:pStyle w:val="E9BDE8E786CA4A328AF842976C1DB50D"/>
          </w:pPr>
          <w:r w:rsidRPr="00415A4A">
            <w:rPr>
              <w:lang w:bidi="es-ES"/>
            </w:rPr>
            <w:t>[Puesto]</w:t>
          </w:r>
        </w:p>
      </w:docPartBody>
    </w:docPart>
    <w:docPart>
      <w:docPartPr>
        <w:name w:val="EB967A8604DE497991E4F69870218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0A220-FD8A-4E9C-8F69-7407F5B8FAEC}"/>
      </w:docPartPr>
      <w:docPartBody>
        <w:p w:rsidR="00FE1695" w:rsidRDefault="006233E4">
          <w:pPr>
            <w:pStyle w:val="EB967A8604DE497991E4F69870218255"/>
          </w:pPr>
          <w:r w:rsidRPr="00415A4A">
            <w:rPr>
              <w:lang w:bidi="es-ES"/>
            </w:rPr>
            <w:t>[Nombre de la empresa]</w:t>
          </w:r>
        </w:p>
      </w:docPartBody>
    </w:docPart>
    <w:docPart>
      <w:docPartPr>
        <w:name w:val="107CBFC38F184A3AA8E835CF508E2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FDA10-8A5A-44B6-8FA6-AB62E02AE1FE}"/>
      </w:docPartPr>
      <w:docPartBody>
        <w:p w:rsidR="00FE1695" w:rsidRDefault="006233E4">
          <w:pPr>
            <w:pStyle w:val="107CBFC38F184A3AA8E835CF508E2DFD"/>
          </w:pPr>
          <w:r w:rsidRPr="007D2A62">
            <w:rPr>
              <w:b/>
              <w:lang w:bidi="es-ES"/>
            </w:rPr>
            <w:t>[Nombre del colegio]</w:t>
          </w:r>
        </w:p>
      </w:docPartBody>
    </w:docPart>
    <w:docPart>
      <w:docPartPr>
        <w:name w:val="AAC3A97913E04DB0AD5353CF4BAD5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A690F-446D-46CA-8B08-1CA0E6C04A80}"/>
      </w:docPartPr>
      <w:docPartBody>
        <w:p w:rsidR="00FE1695" w:rsidRDefault="006233E4">
          <w:pPr>
            <w:pStyle w:val="AAC3A97913E04DB0AD5353CF4BAD50AC"/>
          </w:pPr>
          <w:r>
            <w:rPr>
              <w:lang w:bidi="es-ES"/>
            </w:rPr>
            <w:t>[</w:t>
          </w:r>
          <w:r w:rsidRPr="009360EC">
            <w:rPr>
              <w:lang w:bidi="es-ES"/>
            </w:rPr>
            <w:t>Ciudad, provincia</w:t>
          </w:r>
          <w:r>
            <w:rPr>
              <w:lang w:bidi="es-ES"/>
            </w:rPr>
            <w:t>]</w:t>
          </w:r>
        </w:p>
      </w:docPartBody>
    </w:docPart>
    <w:docPart>
      <w:docPartPr>
        <w:name w:val="9461C621D9334B4E80AACD68D479D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90AFA-E580-4268-9BCC-0A2DE82A1EEF}"/>
      </w:docPartPr>
      <w:docPartBody>
        <w:p w:rsidR="00FE1695" w:rsidRDefault="006233E4">
          <w:pPr>
            <w:pStyle w:val="9461C621D9334B4E80AACD68D479D8A4"/>
          </w:pPr>
          <w:r w:rsidRPr="009360EC">
            <w:rPr>
              <w:lang w:bidi="es-ES"/>
            </w:rPr>
            <w:t>[Aquí puede indicar su calificación media y escribir un resumen breve de los trabajos de clase,</w:t>
          </w:r>
          <w:r w:rsidRPr="009360EC">
            <w:rPr>
              <w:lang w:bidi="es-ES"/>
            </w:rPr>
            <w:br/>
            <w:t>los premios y las matrículas de honor relevantes.]</w:t>
          </w:r>
        </w:p>
      </w:docPartBody>
    </w:docPart>
    <w:docPart>
      <w:docPartPr>
        <w:name w:val="6899D42FFBE94F09BDEE6C440A97B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995C0-6C5D-4237-A8C5-693FA43A6A17}"/>
      </w:docPartPr>
      <w:docPartBody>
        <w:p w:rsidR="00FE1695" w:rsidRDefault="006233E4">
          <w:pPr>
            <w:pStyle w:val="6899D42FFBE94F09BDEE6C440A97B4B9"/>
          </w:pPr>
          <w:r w:rsidRPr="009360EC">
            <w:rPr>
              <w:lang w:bidi="es-ES"/>
            </w:rPr>
            <w:t>[Recibió críticas muy positivas con su presentación.</w:t>
          </w:r>
          <w:r w:rsidRPr="009360EC">
            <w:rPr>
              <w:lang w:bidi="es-ES"/>
            </w:rPr>
            <w:br/>
            <w:t>¡No sea tímido!</w:t>
          </w:r>
          <w:r w:rsidRPr="009360EC">
            <w:rPr>
              <w:lang w:bidi="es-ES"/>
            </w:rPr>
            <w:br/>
            <w:t>Aquí es donde tiene que demostrar lo bien que trabaja y colabora con los demás.]</w:t>
          </w:r>
        </w:p>
      </w:docPartBody>
    </w:docPart>
    <w:docPart>
      <w:docPartPr>
        <w:name w:val="4D9770A2CAE642A79DF252F37B68C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BC211-422D-4F09-BB33-A2DD74C95AF0}"/>
      </w:docPartPr>
      <w:docPartBody>
        <w:p w:rsidR="00FE1695" w:rsidRDefault="006233E4">
          <w:pPr>
            <w:pStyle w:val="4D9770A2CAE642A79DF252F37B68C6F2"/>
          </w:pPr>
          <w:r w:rsidRPr="009360EC">
            <w:rPr>
              <w:lang w:bidi="es-ES"/>
            </w:rPr>
            <w:t>[¿Es el presidente de una fraternidad o comunidad,</w:t>
          </w:r>
          <w:r w:rsidRPr="009360EC">
            <w:rPr>
              <w:lang w:bidi="es-ES"/>
            </w:rPr>
            <w:br/>
            <w:t>o el responsable de su organización benéfica favorita?</w:t>
          </w:r>
          <w:r w:rsidRPr="009360EC">
            <w:rPr>
              <w:lang w:bidi="es-ES"/>
            </w:rPr>
            <w:br/>
            <w:t>Entonces es un líder nato, las cosas como son.]</w:t>
          </w:r>
        </w:p>
      </w:docPartBody>
    </w:docPart>
    <w:docPart>
      <w:docPartPr>
        <w:name w:val="86DE81BF3F1F447BB08429FB707C5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66D6A-42A0-4376-A903-0FD914C0CD95}"/>
      </w:docPartPr>
      <w:docPartBody>
        <w:p w:rsidR="00FE1695" w:rsidRDefault="006233E4">
          <w:pPr>
            <w:pStyle w:val="86DE81BF3F1F447BB08429FB707C59BB"/>
          </w:pPr>
          <w:r w:rsidRPr="009360EC">
            <w:rPr>
              <w:lang w:bidi="es-ES"/>
            </w:rPr>
            <w:t>[Disponible bajo solicitud.]</w:t>
          </w:r>
        </w:p>
      </w:docPartBody>
    </w:docPart>
    <w:docPart>
      <w:docPartPr>
        <w:name w:val="81071885680A48D4A062C463BF2E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F4E7D-9F6C-4C4D-A96C-18D28F6F53CF}"/>
      </w:docPartPr>
      <w:docPartBody>
        <w:p w:rsidR="00FE1695" w:rsidRDefault="00750F45" w:rsidP="00750F45">
          <w:pPr>
            <w:pStyle w:val="81071885680A48D4A062C463BF2E194D"/>
          </w:pPr>
          <w:r w:rsidRPr="00415A4A">
            <w:rPr>
              <w:lang w:bidi="es-ES"/>
            </w:rPr>
            <w:t>[Fecha de inicio]</w:t>
          </w:r>
        </w:p>
      </w:docPartBody>
    </w:docPart>
    <w:docPart>
      <w:docPartPr>
        <w:name w:val="92B01A929EAD46F49FC427FC27A1E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EA01B-C21B-4A57-8230-ADBFCFF73F88}"/>
      </w:docPartPr>
      <w:docPartBody>
        <w:p w:rsidR="00FE1695" w:rsidRDefault="00750F45" w:rsidP="00750F45">
          <w:pPr>
            <w:pStyle w:val="92B01A929EAD46F49FC427FC27A1E21C"/>
          </w:pPr>
          <w:r w:rsidRPr="00415A4A">
            <w:rPr>
              <w:lang w:bidi="es-ES"/>
            </w:rPr>
            <w:t>[Fecha de finalización]</w:t>
          </w:r>
        </w:p>
      </w:docPartBody>
    </w:docPart>
    <w:docPart>
      <w:docPartPr>
        <w:name w:val="400279DC25314D558A0A41A311B3B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99CA0-B4AE-4879-B188-9C2F9654A7F2}"/>
      </w:docPartPr>
      <w:docPartBody>
        <w:p w:rsidR="00FE1695" w:rsidRDefault="00750F45" w:rsidP="00750F45">
          <w:pPr>
            <w:pStyle w:val="400279DC25314D558A0A41A311B3BD82"/>
          </w:pPr>
          <w:r w:rsidRPr="00415A4A">
            <w:rPr>
              <w:lang w:bidi="es-ES"/>
            </w:rPr>
            <w:t>[Cargo]</w:t>
          </w:r>
        </w:p>
      </w:docPartBody>
    </w:docPart>
    <w:docPart>
      <w:docPartPr>
        <w:name w:val="CBBF7F4D001C49EE989D267324C42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24EDC-257F-4067-88C6-A1EE4B518D58}"/>
      </w:docPartPr>
      <w:docPartBody>
        <w:p w:rsidR="00FE1695" w:rsidRDefault="00750F45" w:rsidP="00750F45">
          <w:pPr>
            <w:pStyle w:val="CBBF7F4D001C49EE989D267324C4243C"/>
          </w:pPr>
          <w:r w:rsidRPr="00415A4A">
            <w:rPr>
              <w:lang w:bidi="es-ES"/>
            </w:rPr>
            <w:t>[Puesto]</w:t>
          </w:r>
        </w:p>
      </w:docPartBody>
    </w:docPart>
    <w:docPart>
      <w:docPartPr>
        <w:name w:val="D7EBE910CDDF47168D173F3F833D0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30932-0A30-4C5C-AE80-C67EA121CD4D}"/>
      </w:docPartPr>
      <w:docPartBody>
        <w:p w:rsidR="00FE1695" w:rsidRDefault="00750F45" w:rsidP="00750F45">
          <w:pPr>
            <w:pStyle w:val="D7EBE910CDDF47168D173F3F833D00D8"/>
          </w:pPr>
          <w:r w:rsidRPr="00415A4A">
            <w:rPr>
              <w:lang w:bidi="es-ES"/>
            </w:rPr>
            <w:t>[Nombre de la empresa]</w:t>
          </w:r>
        </w:p>
      </w:docPartBody>
    </w:docPart>
    <w:docPart>
      <w:docPartPr>
        <w:name w:val="33C55F97F42E48F5BE82A79FC9F06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279E8-B994-41FE-AA58-4DCED925B138}"/>
      </w:docPartPr>
      <w:docPartBody>
        <w:p w:rsidR="00FE1695" w:rsidRDefault="00750F45" w:rsidP="00750F45">
          <w:pPr>
            <w:pStyle w:val="33C55F97F42E48F5BE82A79FC9F06EE3"/>
          </w:pPr>
          <w:r w:rsidRPr="009360EC">
            <w:rPr>
              <w:lang w:bidi="es-ES"/>
            </w:rPr>
            <w:t>[En este espacio debe escribir un breve resumen de sus responsabilidades principales y sus mayores</w:t>
          </w:r>
          <w:r w:rsidRPr="009360EC">
            <w:rPr>
              <w:lang w:bidi="es-ES"/>
            </w:rPr>
            <w:br/>
            <w:t>logros.]</w:t>
          </w:r>
        </w:p>
      </w:docPartBody>
    </w:docPart>
    <w:docPart>
      <w:docPartPr>
        <w:name w:val="8246E82D527043F19F16DC188FED3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62455-47AA-412B-8163-0B7A9590BC2F}"/>
      </w:docPartPr>
      <w:docPartBody>
        <w:p w:rsidR="00FE1695" w:rsidRDefault="00750F45" w:rsidP="00750F45">
          <w:pPr>
            <w:pStyle w:val="8246E82D527043F19F16DC188FED347A"/>
          </w:pPr>
          <w:r w:rsidRPr="00415A4A">
            <w:rPr>
              <w:lang w:bidi="es-ES"/>
            </w:rPr>
            <w:t>[Fecha de inicio]</w:t>
          </w:r>
        </w:p>
      </w:docPartBody>
    </w:docPart>
    <w:docPart>
      <w:docPartPr>
        <w:name w:val="9258E53BEE364AA78FFF3FFD49C3C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ED008-DD9F-4FEE-9118-9F876F627F50}"/>
      </w:docPartPr>
      <w:docPartBody>
        <w:p w:rsidR="00FE1695" w:rsidRDefault="00750F45" w:rsidP="00750F45">
          <w:pPr>
            <w:pStyle w:val="9258E53BEE364AA78FFF3FFD49C3CEC0"/>
          </w:pPr>
          <w:r w:rsidRPr="00415A4A">
            <w:rPr>
              <w:lang w:bidi="es-ES"/>
            </w:rPr>
            <w:t>[Fecha de finalización]</w:t>
          </w:r>
        </w:p>
      </w:docPartBody>
    </w:docPart>
    <w:docPart>
      <w:docPartPr>
        <w:name w:val="2595C627F7174B79BF14F47EB08F72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21781-08C4-4620-B8B0-9D083494BAB8}"/>
      </w:docPartPr>
      <w:docPartBody>
        <w:p w:rsidR="00FE1695" w:rsidRDefault="00750F45" w:rsidP="00750F45">
          <w:pPr>
            <w:pStyle w:val="2595C627F7174B79BF14F47EB08F72C7"/>
          </w:pPr>
          <w:r w:rsidRPr="00415A4A">
            <w:rPr>
              <w:lang w:bidi="es-ES"/>
            </w:rPr>
            <w:t>[Cargo]</w:t>
          </w:r>
        </w:p>
      </w:docPartBody>
    </w:docPart>
    <w:docPart>
      <w:docPartPr>
        <w:name w:val="95575D129F3B4A029E7311E00C65A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9146E-C642-4DE5-8AB2-B990CF5AA3FC}"/>
      </w:docPartPr>
      <w:docPartBody>
        <w:p w:rsidR="00FE1695" w:rsidRDefault="00750F45" w:rsidP="00750F45">
          <w:pPr>
            <w:pStyle w:val="95575D129F3B4A029E7311E00C65A270"/>
          </w:pPr>
          <w:r w:rsidRPr="00415A4A">
            <w:rPr>
              <w:lang w:bidi="es-ES"/>
            </w:rPr>
            <w:t>[Puesto]</w:t>
          </w:r>
        </w:p>
      </w:docPartBody>
    </w:docPart>
    <w:docPart>
      <w:docPartPr>
        <w:name w:val="479726D2445A4870B3C6B78488247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993AE-3E4D-4FAB-A1B0-A3B4CAD13EEB}"/>
      </w:docPartPr>
      <w:docPartBody>
        <w:p w:rsidR="00FE1695" w:rsidRDefault="00750F45" w:rsidP="00750F45">
          <w:pPr>
            <w:pStyle w:val="479726D2445A4870B3C6B78488247945"/>
          </w:pPr>
          <w:r w:rsidRPr="00415A4A">
            <w:rPr>
              <w:lang w:bidi="es-ES"/>
            </w:rPr>
            <w:t>[Nombre de la empresa]</w:t>
          </w:r>
        </w:p>
      </w:docPartBody>
    </w:docPart>
    <w:docPart>
      <w:docPartPr>
        <w:name w:val="26D30F6272CD43D3A5828EBC4CE51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05C6E-CD7E-4144-8F75-69630C0FF6E6}"/>
      </w:docPartPr>
      <w:docPartBody>
        <w:p w:rsidR="00FE1695" w:rsidRDefault="00750F45" w:rsidP="00750F45">
          <w:pPr>
            <w:pStyle w:val="26D30F6272CD43D3A5828EBC4CE51E69"/>
          </w:pPr>
          <w:r w:rsidRPr="009360EC">
            <w:rPr>
              <w:lang w:bidi="es-ES"/>
            </w:rPr>
            <w:t>[En este espacio debe escribir un breve resumen de sus responsabilidades principales y sus mayores</w:t>
          </w:r>
          <w:r w:rsidRPr="009360EC">
            <w:rPr>
              <w:lang w:bidi="es-ES"/>
            </w:rPr>
            <w:br/>
            <w:t>logros.]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swald-Light">
    <w:charset w:val="00"/>
    <w:family w:val="auto"/>
    <w:pitch w:val="variable"/>
    <w:sig w:usb0="20000207" w:usb1="00000000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45"/>
    <w:rsid w:val="0006760F"/>
    <w:rsid w:val="006233E4"/>
    <w:rsid w:val="00750F45"/>
    <w:rsid w:val="00AB33E2"/>
    <w:rsid w:val="00FE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FC22AB2CBB545E0900BB274085ECD2C">
    <w:name w:val="BFC22AB2CBB545E0900BB274085ECD2C"/>
  </w:style>
  <w:style w:type="paragraph" w:customStyle="1" w:styleId="C3F64D8516E44F57A4F905651367E3A9">
    <w:name w:val="C3F64D8516E44F57A4F905651367E3A9"/>
  </w:style>
  <w:style w:type="paragraph" w:customStyle="1" w:styleId="FE99C73FE15C41D5810588B148C7EBCB">
    <w:name w:val="FE99C73FE15C41D5810588B148C7EBCB"/>
  </w:style>
  <w:style w:type="paragraph" w:customStyle="1" w:styleId="4AD9A96E5D3B4C6AB41861DDF3801D37">
    <w:name w:val="4AD9A96E5D3B4C6AB41861DDF3801D37"/>
  </w:style>
  <w:style w:type="paragraph" w:customStyle="1" w:styleId="31AFE41A2B984C518A2004031B7EFAF7">
    <w:name w:val="31AFE41A2B984C518A2004031B7EFAF7"/>
  </w:style>
  <w:style w:type="paragraph" w:customStyle="1" w:styleId="A9F1CF9496824829B8F82D75D04CB3D9">
    <w:name w:val="A9F1CF9496824829B8F82D75D04CB3D9"/>
  </w:style>
  <w:style w:type="paragraph" w:customStyle="1" w:styleId="A55AB3414CE844678F4D241CE3318892">
    <w:name w:val="A55AB3414CE844678F4D241CE3318892"/>
  </w:style>
  <w:style w:type="paragraph" w:customStyle="1" w:styleId="82C82CA4DA2B40068B5097DB432A6BBD">
    <w:name w:val="82C82CA4DA2B40068B5097DB432A6BBD"/>
  </w:style>
  <w:style w:type="paragraph" w:customStyle="1" w:styleId="1DD0B3F840224FAB80CACF65AE65F671">
    <w:name w:val="1DD0B3F840224FAB80CACF65AE65F671"/>
  </w:style>
  <w:style w:type="paragraph" w:customStyle="1" w:styleId="0C3A9E946A4749ABAEEAFAA34732B996">
    <w:name w:val="0C3A9E946A4749ABAEEAFAA34732B996"/>
  </w:style>
  <w:style w:type="paragraph" w:customStyle="1" w:styleId="64EBA67B0C9340ACABC12A6A1B3EFB97">
    <w:name w:val="64EBA67B0C9340ACABC12A6A1B3EFB97"/>
  </w:style>
  <w:style w:type="paragraph" w:customStyle="1" w:styleId="5383DF8762424246A62EBBC47AAA3B49">
    <w:name w:val="5383DF8762424246A62EBBC47AAA3B49"/>
  </w:style>
  <w:style w:type="paragraph" w:customStyle="1" w:styleId="C4B2688037374266B038888DF85501BA">
    <w:name w:val="C4B2688037374266B038888DF85501BA"/>
  </w:style>
  <w:style w:type="paragraph" w:customStyle="1" w:styleId="328CD9C536EE46DCAA6357400465824E">
    <w:name w:val="328CD9C536EE46DCAA6357400465824E"/>
  </w:style>
  <w:style w:type="paragraph" w:customStyle="1" w:styleId="E9BDE8E786CA4A328AF842976C1DB50D">
    <w:name w:val="E9BDE8E786CA4A328AF842976C1DB50D"/>
  </w:style>
  <w:style w:type="paragraph" w:customStyle="1" w:styleId="EB967A8604DE497991E4F69870218255">
    <w:name w:val="EB967A8604DE497991E4F69870218255"/>
  </w:style>
  <w:style w:type="paragraph" w:customStyle="1" w:styleId="C7FAEDA50B1D4769ACB3478D6F79E8A2">
    <w:name w:val="C7FAEDA50B1D4769ACB3478D6F79E8A2"/>
  </w:style>
  <w:style w:type="paragraph" w:customStyle="1" w:styleId="3CB23C75A5FA46F0BB36BCDC84254665">
    <w:name w:val="3CB23C75A5FA46F0BB36BCDC84254665"/>
  </w:style>
  <w:style w:type="paragraph" w:customStyle="1" w:styleId="2FBD372DC2B64E14AFD593ADE2F92F11">
    <w:name w:val="2FBD372DC2B64E14AFD593ADE2F92F11"/>
  </w:style>
  <w:style w:type="paragraph" w:customStyle="1" w:styleId="12C5EE7D55994F5A8B3C1E397457924F">
    <w:name w:val="12C5EE7D55994F5A8B3C1E397457924F"/>
  </w:style>
  <w:style w:type="paragraph" w:customStyle="1" w:styleId="1285E1EB1387413AA4920051E9349732">
    <w:name w:val="1285E1EB1387413AA4920051E9349732"/>
  </w:style>
  <w:style w:type="paragraph" w:customStyle="1" w:styleId="35EF08FC5FD2444B921C574F240B4BF3">
    <w:name w:val="35EF08FC5FD2444B921C574F240B4BF3"/>
  </w:style>
  <w:style w:type="paragraph" w:customStyle="1" w:styleId="107CBFC38F184A3AA8E835CF508E2DFD">
    <w:name w:val="107CBFC38F184A3AA8E835CF508E2DFD"/>
  </w:style>
  <w:style w:type="paragraph" w:customStyle="1" w:styleId="AAC3A97913E04DB0AD5353CF4BAD50AC">
    <w:name w:val="AAC3A97913E04DB0AD5353CF4BAD50AC"/>
  </w:style>
  <w:style w:type="paragraph" w:customStyle="1" w:styleId="9461C621D9334B4E80AACD68D479D8A4">
    <w:name w:val="9461C621D9334B4E80AACD68D479D8A4"/>
  </w:style>
  <w:style w:type="paragraph" w:customStyle="1" w:styleId="6899D42FFBE94F09BDEE6C440A97B4B9">
    <w:name w:val="6899D42FFBE94F09BDEE6C440A97B4B9"/>
  </w:style>
  <w:style w:type="paragraph" w:customStyle="1" w:styleId="4D9770A2CAE642A79DF252F37B68C6F2">
    <w:name w:val="4D9770A2CAE642A79DF252F37B68C6F2"/>
  </w:style>
  <w:style w:type="paragraph" w:customStyle="1" w:styleId="86DE81BF3F1F447BB08429FB707C59BB">
    <w:name w:val="86DE81BF3F1F447BB08429FB707C59BB"/>
  </w:style>
  <w:style w:type="paragraph" w:customStyle="1" w:styleId="81071885680A48D4A062C463BF2E194D">
    <w:name w:val="81071885680A48D4A062C463BF2E194D"/>
    <w:rsid w:val="00750F45"/>
  </w:style>
  <w:style w:type="paragraph" w:customStyle="1" w:styleId="92B01A929EAD46F49FC427FC27A1E21C">
    <w:name w:val="92B01A929EAD46F49FC427FC27A1E21C"/>
    <w:rsid w:val="00750F45"/>
  </w:style>
  <w:style w:type="paragraph" w:customStyle="1" w:styleId="400279DC25314D558A0A41A311B3BD82">
    <w:name w:val="400279DC25314D558A0A41A311B3BD82"/>
    <w:rsid w:val="00750F45"/>
  </w:style>
  <w:style w:type="paragraph" w:customStyle="1" w:styleId="CBBF7F4D001C49EE989D267324C4243C">
    <w:name w:val="CBBF7F4D001C49EE989D267324C4243C"/>
    <w:rsid w:val="00750F45"/>
  </w:style>
  <w:style w:type="paragraph" w:customStyle="1" w:styleId="D7EBE910CDDF47168D173F3F833D00D8">
    <w:name w:val="D7EBE910CDDF47168D173F3F833D00D8"/>
    <w:rsid w:val="00750F45"/>
  </w:style>
  <w:style w:type="paragraph" w:customStyle="1" w:styleId="33C55F97F42E48F5BE82A79FC9F06EE3">
    <w:name w:val="33C55F97F42E48F5BE82A79FC9F06EE3"/>
    <w:rsid w:val="00750F45"/>
  </w:style>
  <w:style w:type="paragraph" w:customStyle="1" w:styleId="8246E82D527043F19F16DC188FED347A">
    <w:name w:val="8246E82D527043F19F16DC188FED347A"/>
    <w:rsid w:val="00750F45"/>
  </w:style>
  <w:style w:type="paragraph" w:customStyle="1" w:styleId="9258E53BEE364AA78FFF3FFD49C3CEC0">
    <w:name w:val="9258E53BEE364AA78FFF3FFD49C3CEC0"/>
    <w:rsid w:val="00750F45"/>
  </w:style>
  <w:style w:type="paragraph" w:customStyle="1" w:styleId="2595C627F7174B79BF14F47EB08F72C7">
    <w:name w:val="2595C627F7174B79BF14F47EB08F72C7"/>
    <w:rsid w:val="00750F45"/>
  </w:style>
  <w:style w:type="paragraph" w:customStyle="1" w:styleId="95575D129F3B4A029E7311E00C65A270">
    <w:name w:val="95575D129F3B4A029E7311E00C65A270"/>
    <w:rsid w:val="00750F45"/>
  </w:style>
  <w:style w:type="paragraph" w:customStyle="1" w:styleId="479726D2445A4870B3C6B78488247945">
    <w:name w:val="479726D2445A4870B3C6B78488247945"/>
    <w:rsid w:val="00750F45"/>
  </w:style>
  <w:style w:type="paragraph" w:customStyle="1" w:styleId="26D30F6272CD43D3A5828EBC4CE51E69">
    <w:name w:val="26D30F6272CD43D3A5828EBC4CE51E69"/>
    <w:rsid w:val="00750F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SkySet">
  <a:themeElements>
    <a:clrScheme name="SkySet">
      <a:dk1>
        <a:srgbClr val="000000"/>
      </a:dk1>
      <a:lt1>
        <a:srgbClr val="FFFFFF"/>
      </a:lt1>
      <a:dk2>
        <a:srgbClr val="002744"/>
      </a:dk2>
      <a:lt2>
        <a:srgbClr val="99C9EC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kySet" id="{7E4B9307-BF7F-5248-89DE-CF0F4B6FCF52}" vid="{8B098009-D403-B844-BCD4-BDCE0560C7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3E5858F-C35B-4858-B862-EED3B743E0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21F6B9-1CE3-4ED3-8390-A0700A8F7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79D0FB-A343-4575-8D55-CC3417BBF6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736847-D2B4-41BF-91C7-3AE2A8FBC59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de cielo azul.dotx</Template>
  <TotalTime>0</TotalTime>
  <Pages>1</Pages>
  <Words>267</Words>
  <Characters>1472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iCulum.com</dc:creator>
  <cp:keywords/>
  <dc:description/>
  <cp:lastModifiedBy>Usuario</cp:lastModifiedBy>
  <cp:revision>2</cp:revision>
  <dcterms:created xsi:type="dcterms:W3CDTF">2024-02-24T23:04:00Z</dcterms:created>
  <dcterms:modified xsi:type="dcterms:W3CDTF">2024-02-24T23:04:00Z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